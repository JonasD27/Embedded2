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95439E" w14:textId="77777777" w:rsidR="008E7012" w:rsidRDefault="00F066BC" w:rsidP="00534988">
      <w:r>
        <w:rPr>
          <w:noProof/>
        </w:rPr>
        <w:drawing>
          <wp:inline distT="0" distB="0" distL="0" distR="0" wp14:anchorId="76F5C5F1" wp14:editId="4DB7A217">
            <wp:extent cx="5761355" cy="792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FBBC5" w14:textId="77777777" w:rsidR="00F066BC" w:rsidRDefault="00F066BC" w:rsidP="00F066BC"/>
    <w:p w14:paraId="12E35753" w14:textId="77777777" w:rsidR="00F066BC" w:rsidRDefault="00F066BC" w:rsidP="00F066BC"/>
    <w:p w14:paraId="3699CE10" w14:textId="77777777" w:rsidR="00F066BC" w:rsidRDefault="00F066BC" w:rsidP="00F066BC"/>
    <w:p w14:paraId="45831D85" w14:textId="47EAAB0C" w:rsidR="00F066BC" w:rsidRDefault="00F066BC" w:rsidP="00534988">
      <w:r>
        <w:t xml:space="preserve">Aufgabe </w:t>
      </w:r>
      <w:r w:rsidR="00C13911">
        <w:t>5</w:t>
      </w:r>
    </w:p>
    <w:p w14:paraId="4F5257C6" w14:textId="77777777" w:rsidR="00A1540F" w:rsidRPr="00A1540F" w:rsidRDefault="00A1540F" w:rsidP="00A1540F">
      <w:pPr>
        <w:numPr>
          <w:ilvl w:val="0"/>
          <w:numId w:val="7"/>
        </w:numPr>
        <w:ind w:left="1095"/>
        <w:rPr>
          <w:rFonts w:ascii="Helvetica" w:hAnsi="Helvetica" w:cs="Helvetica"/>
          <w:color w:val="2D3B45"/>
        </w:rPr>
      </w:pPr>
      <w:r w:rsidRPr="00A1540F">
        <w:rPr>
          <w:color w:val="2D3B45"/>
        </w:rPr>
        <w:t>Es soll eine FSM für den Komfortblinker eines Autos entwickelt werden.</w:t>
      </w:r>
    </w:p>
    <w:p w14:paraId="24FE2651" w14:textId="77777777" w:rsidR="00A1540F" w:rsidRPr="00A1540F" w:rsidRDefault="00A1540F" w:rsidP="00A1540F">
      <w:pPr>
        <w:numPr>
          <w:ilvl w:val="1"/>
          <w:numId w:val="7"/>
        </w:numPr>
        <w:ind w:left="2190"/>
        <w:rPr>
          <w:rFonts w:ascii="Helvetica" w:hAnsi="Helvetica" w:cs="Helvetica"/>
          <w:color w:val="2D3B45"/>
        </w:rPr>
      </w:pPr>
      <w:proofErr w:type="gramStart"/>
      <w:r w:rsidRPr="00A1540F">
        <w:rPr>
          <w:color w:val="2D3B45"/>
        </w:rPr>
        <w:t>3 mal</w:t>
      </w:r>
      <w:proofErr w:type="gramEnd"/>
      <w:r w:rsidRPr="00A1540F">
        <w:rPr>
          <w:color w:val="2D3B45"/>
        </w:rPr>
        <w:t xml:space="preserve"> Blinken des entsprechenden Blinklichts beim Antippen, bzw. kurzzeitigen Betätigen des Tasters Links bzw. Rechts</w:t>
      </w:r>
    </w:p>
    <w:p w14:paraId="4510ADAB" w14:textId="77777777" w:rsidR="00A1540F" w:rsidRPr="00A1540F" w:rsidRDefault="00A1540F" w:rsidP="00A1540F">
      <w:pPr>
        <w:numPr>
          <w:ilvl w:val="1"/>
          <w:numId w:val="7"/>
        </w:numPr>
        <w:ind w:left="2190"/>
        <w:rPr>
          <w:rFonts w:ascii="Helvetica" w:hAnsi="Helvetica" w:cs="Helvetica"/>
          <w:color w:val="2D3B45"/>
        </w:rPr>
      </w:pPr>
      <w:r w:rsidRPr="00A1540F">
        <w:rPr>
          <w:rFonts w:ascii="Helvetica" w:hAnsi="Helvetica" w:cs="Helvetica"/>
          <w:color w:val="2D3B45"/>
        </w:rPr>
        <w:t>Dauerhaftes Blinken, solange der Blinkhebelschalter betätigt ist</w:t>
      </w:r>
    </w:p>
    <w:p w14:paraId="2BE35476" w14:textId="77777777" w:rsidR="00A1540F" w:rsidRPr="00A1540F" w:rsidRDefault="00A1540F" w:rsidP="00A1540F">
      <w:pPr>
        <w:numPr>
          <w:ilvl w:val="2"/>
          <w:numId w:val="7"/>
        </w:numPr>
        <w:ind w:left="3285"/>
        <w:rPr>
          <w:rFonts w:ascii="Helvetica" w:hAnsi="Helvetica" w:cs="Helvetica"/>
          <w:color w:val="2D3B45"/>
        </w:rPr>
      </w:pPr>
      <w:r w:rsidRPr="00A1540F">
        <w:rPr>
          <w:rFonts w:ascii="Helvetica" w:hAnsi="Helvetica" w:cs="Helvetica"/>
          <w:color w:val="2D3B45"/>
        </w:rPr>
        <w:t>d.h. das Blinklicht blinkt im Normalfall mindestens drei Mal.</w:t>
      </w:r>
    </w:p>
    <w:p w14:paraId="4B2BF674" w14:textId="77777777" w:rsidR="00A1540F" w:rsidRPr="00A1540F" w:rsidRDefault="00A1540F" w:rsidP="00A1540F">
      <w:pPr>
        <w:numPr>
          <w:ilvl w:val="1"/>
          <w:numId w:val="7"/>
        </w:numPr>
        <w:ind w:left="2190"/>
        <w:rPr>
          <w:rFonts w:ascii="Helvetica" w:hAnsi="Helvetica" w:cs="Helvetica"/>
          <w:color w:val="2D3B45"/>
        </w:rPr>
      </w:pPr>
      <w:r w:rsidRPr="00A1540F">
        <w:rPr>
          <w:rFonts w:ascii="Helvetica" w:hAnsi="Helvetica" w:cs="Helvetica"/>
          <w:color w:val="2D3B45"/>
        </w:rPr>
        <w:t>Beim Wechsel der Seiten soll das Blinken auf der vorherigen Seite beendet werden.</w:t>
      </w:r>
    </w:p>
    <w:p w14:paraId="709A93D5" w14:textId="77777777" w:rsidR="00A1540F" w:rsidRPr="00A1540F" w:rsidRDefault="00A1540F" w:rsidP="00A1540F">
      <w:pPr>
        <w:numPr>
          <w:ilvl w:val="2"/>
          <w:numId w:val="7"/>
        </w:numPr>
        <w:ind w:left="3285"/>
        <w:rPr>
          <w:rFonts w:ascii="Helvetica" w:hAnsi="Helvetica" w:cs="Helvetica"/>
          <w:color w:val="2D3B45"/>
        </w:rPr>
      </w:pPr>
      <w:r w:rsidRPr="00A1540F">
        <w:rPr>
          <w:rFonts w:ascii="Helvetica" w:hAnsi="Helvetica" w:cs="Helvetica"/>
          <w:color w:val="2D3B45"/>
        </w:rPr>
        <w:t xml:space="preserve">In diesem Fall natürlich auch weniger </w:t>
      </w:r>
      <w:proofErr w:type="gramStart"/>
      <w:r w:rsidRPr="00A1540F">
        <w:rPr>
          <w:rFonts w:ascii="Helvetica" w:hAnsi="Helvetica" w:cs="Helvetica"/>
          <w:color w:val="2D3B45"/>
        </w:rPr>
        <w:t>wie</w:t>
      </w:r>
      <w:proofErr w:type="gramEnd"/>
      <w:r w:rsidRPr="00A1540F">
        <w:rPr>
          <w:rFonts w:ascii="Helvetica" w:hAnsi="Helvetica" w:cs="Helvetica"/>
          <w:color w:val="2D3B45"/>
        </w:rPr>
        <w:t xml:space="preserve"> 3 mal Blinken möglich!</w:t>
      </w:r>
    </w:p>
    <w:p w14:paraId="75264E75" w14:textId="77777777" w:rsidR="00A1540F" w:rsidRPr="00A1540F" w:rsidRDefault="00A1540F" w:rsidP="00A1540F">
      <w:pPr>
        <w:numPr>
          <w:ilvl w:val="0"/>
          <w:numId w:val="7"/>
        </w:numPr>
        <w:ind w:left="1095"/>
        <w:rPr>
          <w:rFonts w:ascii="Helvetica" w:hAnsi="Helvetica" w:cs="Helvetica"/>
          <w:color w:val="2D3B45"/>
        </w:rPr>
      </w:pPr>
      <w:r w:rsidRPr="00A1540F">
        <w:rPr>
          <w:rFonts w:ascii="Helvetica" w:hAnsi="Helvetica" w:cs="Helvetica"/>
          <w:color w:val="2D3B45"/>
        </w:rPr>
        <w:t>Hardware:</w:t>
      </w:r>
    </w:p>
    <w:p w14:paraId="599CD6EA" w14:textId="77777777" w:rsidR="00A1540F" w:rsidRPr="00A1540F" w:rsidRDefault="00A1540F" w:rsidP="00A1540F">
      <w:pPr>
        <w:numPr>
          <w:ilvl w:val="1"/>
          <w:numId w:val="7"/>
        </w:numPr>
        <w:ind w:left="2190"/>
        <w:rPr>
          <w:rFonts w:ascii="Helvetica" w:hAnsi="Helvetica" w:cs="Helvetica"/>
          <w:color w:val="2D3B45"/>
        </w:rPr>
      </w:pPr>
      <w:r w:rsidRPr="00A1540F">
        <w:rPr>
          <w:color w:val="2D3B45"/>
        </w:rPr>
        <w:t>LED3 und LED2 - linkes Blinklicht</w:t>
      </w:r>
    </w:p>
    <w:p w14:paraId="70EDA4F3" w14:textId="77777777" w:rsidR="00A1540F" w:rsidRPr="00A1540F" w:rsidRDefault="00A1540F" w:rsidP="00A1540F">
      <w:pPr>
        <w:numPr>
          <w:ilvl w:val="1"/>
          <w:numId w:val="7"/>
        </w:numPr>
        <w:ind w:left="2190"/>
        <w:rPr>
          <w:rFonts w:ascii="Helvetica" w:hAnsi="Helvetica" w:cs="Helvetica"/>
          <w:color w:val="2D3B45"/>
        </w:rPr>
      </w:pPr>
      <w:r w:rsidRPr="00A1540F">
        <w:rPr>
          <w:rFonts w:ascii="Helvetica" w:hAnsi="Helvetica" w:cs="Helvetica"/>
          <w:color w:val="2D3B45"/>
        </w:rPr>
        <w:t>LED1 und LED0 - rechtes Blinklicht</w:t>
      </w:r>
    </w:p>
    <w:p w14:paraId="67DDE53A" w14:textId="77777777" w:rsidR="00A1540F" w:rsidRPr="00A1540F" w:rsidRDefault="00A1540F" w:rsidP="00A1540F">
      <w:pPr>
        <w:numPr>
          <w:ilvl w:val="1"/>
          <w:numId w:val="7"/>
        </w:numPr>
        <w:ind w:left="2190"/>
        <w:rPr>
          <w:rFonts w:ascii="Helvetica" w:hAnsi="Helvetica" w:cs="Helvetica"/>
          <w:color w:val="2D3B45"/>
        </w:rPr>
      </w:pPr>
      <w:r w:rsidRPr="00A1540F">
        <w:rPr>
          <w:rFonts w:ascii="Helvetica" w:hAnsi="Helvetica" w:cs="Helvetica"/>
          <w:color w:val="2D3B45"/>
        </w:rPr>
        <w:t>Taster T3 - Blinkhebel links</w:t>
      </w:r>
    </w:p>
    <w:p w14:paraId="46AFD217" w14:textId="77777777" w:rsidR="00A1540F" w:rsidRPr="00A1540F" w:rsidRDefault="00A1540F" w:rsidP="00A1540F">
      <w:pPr>
        <w:numPr>
          <w:ilvl w:val="1"/>
          <w:numId w:val="7"/>
        </w:numPr>
        <w:ind w:left="2190"/>
        <w:rPr>
          <w:rFonts w:ascii="Helvetica" w:hAnsi="Helvetica" w:cs="Helvetica"/>
          <w:color w:val="2D3B45"/>
        </w:rPr>
      </w:pPr>
      <w:r w:rsidRPr="00A1540F">
        <w:rPr>
          <w:rFonts w:ascii="Helvetica" w:hAnsi="Helvetica" w:cs="Helvetica"/>
          <w:color w:val="2D3B45"/>
        </w:rPr>
        <w:t>Taster T0 - Blinkhebel rechts</w:t>
      </w:r>
    </w:p>
    <w:p w14:paraId="4C1115C9" w14:textId="77777777" w:rsidR="00C00253" w:rsidRDefault="00C00253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br w:type="page"/>
      </w:r>
    </w:p>
    <w:p w14:paraId="467DA5C6" w14:textId="4735A5F7" w:rsidR="003C61E6" w:rsidRPr="003C61E6" w:rsidRDefault="00CD5467" w:rsidP="003C61E6">
      <w:pPr>
        <w:pStyle w:val="berschrift2"/>
      </w:pPr>
      <w:r>
        <w:lastRenderedPageBreak/>
        <w:t>FSM für Komfort-Blinker eines Autos</w:t>
      </w:r>
    </w:p>
    <w:p w14:paraId="6403CEEA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@startuml  </w:t>
      </w:r>
    </w:p>
    <w:p w14:paraId="0125D3CF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[*] -d-&gt;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Idle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Alle LEDs = 0    </w:t>
      </w:r>
    </w:p>
    <w:p w14:paraId="233B55C9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Idle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right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T0 = 1    </w:t>
      </w:r>
    </w:p>
    <w:p w14:paraId="3656D298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Idle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left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T3 = 1    </w:t>
      </w:r>
    </w:p>
    <w:p w14:paraId="3BD9D6A4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Idle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T0 = 0 und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presscounter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&gt;3   </w:t>
      </w:r>
    </w:p>
    <w:p w14:paraId="2F0C2367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Idle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T3 = 0 und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presscounter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&gt;3    </w:t>
      </w:r>
    </w:p>
    <w:p w14:paraId="7FB6E761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BlinkR_Aus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T3 = 1    </w:t>
      </w:r>
    </w:p>
    <w:p w14:paraId="26D76096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BlinkL_Aus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T0 = 1   </w:t>
      </w:r>
    </w:p>
    <w:p w14:paraId="2FA12725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T3 = 1    </w:t>
      </w:r>
    </w:p>
    <w:p w14:paraId="54678950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T0 = 1     </w:t>
      </w:r>
    </w:p>
    <w:p w14:paraId="230B97DC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</w:p>
    <w:p w14:paraId="0ECD8594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</w:p>
    <w:p w14:paraId="7D8A2A25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BlinkR_Aus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t=0,5s    </w:t>
      </w:r>
    </w:p>
    <w:p w14:paraId="387FD42A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BlinkR_Aus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t=0,5s    </w:t>
      </w:r>
    </w:p>
    <w:p w14:paraId="1AFB1984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BlinkL_Aus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t=0,5s   </w:t>
      </w:r>
    </w:p>
    <w:p w14:paraId="2E0E90A8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BlinkL_Aus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--&gt;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t=0,5s    </w:t>
      </w:r>
    </w:p>
    <w:p w14:paraId="7FD03D3E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</w:p>
    <w:p w14:paraId="72CA66E9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</w:p>
    <w:p w14:paraId="59DAEE5B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LED1, LED0 = 1;    </w:t>
      </w:r>
    </w:p>
    <w:p w14:paraId="3EF700AF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BlinkR_Aus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LED1, LED0 = 0;    </w:t>
      </w:r>
    </w:p>
    <w:p w14:paraId="24E21B6F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BlinkL_Ein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LED2, LED3 = 1;    </w:t>
      </w:r>
    </w:p>
    <w:p w14:paraId="11432D58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BlinkL_Aus</w:t>
      </w:r>
      <w:proofErr w:type="spellEnd"/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: LED2, LED3 = 0;  </w:t>
      </w:r>
    </w:p>
    <w:p w14:paraId="592F4F66" w14:textId="77777777" w:rsidR="00B233A0" w:rsidRPr="00B233A0" w:rsidRDefault="00B233A0" w:rsidP="00B233A0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33A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@enduml  </w:t>
      </w:r>
    </w:p>
    <w:p w14:paraId="1536386C" w14:textId="509FFA43" w:rsidR="00323ACA" w:rsidRDefault="00AD5C3D" w:rsidP="00323ACA">
      <w:r>
        <w:t xml:space="preserve">In </w:t>
      </w:r>
      <w:proofErr w:type="spellStart"/>
      <w:r>
        <w:t>PlantUML</w:t>
      </w:r>
      <w:proofErr w:type="spellEnd"/>
      <w:r>
        <w:t xml:space="preserve"> (grafisch):</w:t>
      </w:r>
    </w:p>
    <w:p w14:paraId="2450C6D1" w14:textId="631560B7" w:rsidR="00AD5C3D" w:rsidRPr="00323ACA" w:rsidRDefault="00AD5C3D" w:rsidP="00323ACA">
      <w:r>
        <w:rPr>
          <w:noProof/>
        </w:rPr>
        <w:drawing>
          <wp:inline distT="0" distB="0" distL="0" distR="0" wp14:anchorId="462C4783" wp14:editId="4E1A8C02">
            <wp:extent cx="5760720" cy="3400634"/>
            <wp:effectExtent l="0" t="0" r="0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011C" w14:textId="77777777" w:rsidR="006A33F4" w:rsidRDefault="006A33F4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b/>
          <w:bCs/>
          <w:szCs w:val="28"/>
          <w:u w:val="single"/>
        </w:rPr>
      </w:pPr>
      <w:r>
        <w:br w:type="page"/>
      </w:r>
    </w:p>
    <w:p w14:paraId="49C6FCC3" w14:textId="4D14834D" w:rsidR="00F066BC" w:rsidRDefault="00044105" w:rsidP="00DD3BEF">
      <w:pPr>
        <w:pStyle w:val="berschrift2"/>
      </w:pPr>
      <w:r>
        <w:lastRenderedPageBreak/>
        <w:t>Nichtblockierende Programmierung des Komfort-Blinkers</w:t>
      </w:r>
    </w:p>
    <w:p w14:paraId="10A3CCD5" w14:textId="6D93840B" w:rsidR="00F066BC" w:rsidRDefault="004C5BDD" w:rsidP="00F066BC">
      <w:r>
        <w:t>Für jeden</w:t>
      </w:r>
      <w:r w:rsidR="00614FAD">
        <w:t xml:space="preserve"> Zustand wird eine </w:t>
      </w:r>
      <w:proofErr w:type="spellStart"/>
      <w:r w:rsidR="00614FAD">
        <w:t>Statefunktion</w:t>
      </w:r>
      <w:proofErr w:type="spellEnd"/>
      <w:r w:rsidR="00614FAD">
        <w:t xml:space="preserve"> definiert:</w:t>
      </w:r>
    </w:p>
    <w:p w14:paraId="05B5DC38" w14:textId="77777777" w:rsidR="00CC2CA6" w:rsidRPr="00CC2CA6" w:rsidRDefault="00CC2CA6" w:rsidP="00CC2CA6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*FSM1_Idle(</w:t>
      </w: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2CCE1248" w14:textId="77777777" w:rsidR="00CC2CA6" w:rsidRPr="00CC2CA6" w:rsidRDefault="00CC2CA6" w:rsidP="00CC2CA6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*FSM1_BlinkR_An(</w:t>
      </w: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78A027FF" w14:textId="77777777" w:rsidR="00CC2CA6" w:rsidRPr="00CC2CA6" w:rsidRDefault="00CC2CA6" w:rsidP="00CC2CA6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*FSM1_BlinkR_Aus(</w:t>
      </w: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332B6BA8" w14:textId="77777777" w:rsidR="00CC2CA6" w:rsidRPr="00CC2CA6" w:rsidRDefault="00CC2CA6" w:rsidP="00CC2CA6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*FSM1_BlinkL_An(</w:t>
      </w: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23CDD5FD" w14:textId="77777777" w:rsidR="00CC2CA6" w:rsidRPr="00CC2CA6" w:rsidRDefault="00CC2CA6" w:rsidP="00CC2CA6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*FSM1_BlinkL_Aus(</w:t>
      </w:r>
      <w:proofErr w:type="spellStart"/>
      <w:r w:rsidRPr="00CC2CA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C2CA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6CE37885" w14:textId="2E5AC6BA" w:rsidR="00614FAD" w:rsidRDefault="004B30F8" w:rsidP="00F066BC">
      <w:r>
        <w:t xml:space="preserve">Die Funktionen geben jeweils als </w:t>
      </w:r>
      <w:proofErr w:type="spellStart"/>
      <w:r>
        <w:t>return</w:t>
      </w:r>
      <w:proofErr w:type="spellEnd"/>
      <w:r>
        <w:t>-Wert die Adresse der als nächstes auszuführenden Funktion zurück.</w:t>
      </w:r>
    </w:p>
    <w:p w14:paraId="1CB69BE1" w14:textId="77777777" w:rsidR="00BE0A0C" w:rsidRPr="00BE0A0C" w:rsidRDefault="00BE0A0C" w:rsidP="00BE0A0C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BE0A0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*FSM1_Idle(</w:t>
      </w:r>
      <w:proofErr w:type="spellStart"/>
      <w:r w:rsidRPr="00BE0A0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  </w:t>
      </w:r>
    </w:p>
    <w:p w14:paraId="2486C54E" w14:textId="77777777" w:rsidR="00BE0A0C" w:rsidRPr="00BE0A0C" w:rsidRDefault="00BE0A0C" w:rsidP="00BE0A0C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614C0E83" w14:textId="77777777" w:rsidR="00BE0A0C" w:rsidRPr="00BE0A0C" w:rsidRDefault="00BE0A0C" w:rsidP="00BE0A0C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LED0 = LED1 = LED2 = LED3 = 0;  </w:t>
      </w:r>
    </w:p>
    <w:p w14:paraId="3DD594E0" w14:textId="77777777" w:rsidR="00BE0A0C" w:rsidRPr="00BE0A0C" w:rsidRDefault="00BE0A0C" w:rsidP="00BE0A0C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E0A0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(T3 == 1)   </w:t>
      </w:r>
    </w:p>
    <w:p w14:paraId="45BD34AF" w14:textId="77777777" w:rsidR="00BE0A0C" w:rsidRPr="00BE0A0C" w:rsidRDefault="00BE0A0C" w:rsidP="00BE0A0C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 w:rsidRPr="00BE0A0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FSM1_BlinkL_An;  </w:t>
      </w:r>
    </w:p>
    <w:p w14:paraId="069AF937" w14:textId="77777777" w:rsidR="00BE0A0C" w:rsidRPr="00BE0A0C" w:rsidRDefault="00BE0A0C" w:rsidP="00BE0A0C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E0A0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proofErr w:type="spellEnd"/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BE0A0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(T0 == 1)   </w:t>
      </w:r>
    </w:p>
    <w:p w14:paraId="02576C14" w14:textId="77777777" w:rsidR="00BE0A0C" w:rsidRPr="00BE0A0C" w:rsidRDefault="00BE0A0C" w:rsidP="00BE0A0C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 w:rsidRPr="00BE0A0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FSM1_BlinkR_An;  </w:t>
      </w:r>
    </w:p>
    <w:p w14:paraId="6ED9FE79" w14:textId="77777777" w:rsidR="00BE0A0C" w:rsidRPr="00BE0A0C" w:rsidRDefault="00BE0A0C" w:rsidP="00BE0A0C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E0A0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FSM1_Idle;  </w:t>
      </w:r>
    </w:p>
    <w:p w14:paraId="3C04658A" w14:textId="77777777" w:rsidR="00BE0A0C" w:rsidRPr="00BE0A0C" w:rsidRDefault="00BE0A0C" w:rsidP="00BE0A0C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E0A0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6B86A90E" w14:textId="57F85ABB" w:rsidR="00C14E81" w:rsidRDefault="00BE0A0C" w:rsidP="00F066BC">
      <w:r>
        <w:t xml:space="preserve">Im </w:t>
      </w:r>
      <w:proofErr w:type="spellStart"/>
      <w:r>
        <w:t>Idle</w:t>
      </w:r>
      <w:proofErr w:type="spellEnd"/>
      <w:r>
        <w:t xml:space="preserve">-Modus sind alle LEDs aus. Sobald einer der Taster gedrückt </w:t>
      </w:r>
      <w:r w:rsidR="00AB2790">
        <w:t xml:space="preserve">ist, wird im nächsten Funktionsaufruf der </w:t>
      </w:r>
      <w:proofErr w:type="spellStart"/>
      <w:r w:rsidR="00AB2790">
        <w:t>KomfortBlink_FSM</w:t>
      </w:r>
      <w:proofErr w:type="spellEnd"/>
      <w:r w:rsidR="00AB2790">
        <w:t xml:space="preserve">-Funktion </w:t>
      </w:r>
      <w:r w:rsidR="00ED0017">
        <w:t>eine der beiden Teil-Funktionen (FSM1_BlinkR_An oder FSM1_BlinkL_An) ausgeführt.</w:t>
      </w:r>
    </w:p>
    <w:p w14:paraId="22F5F412" w14:textId="77777777" w:rsidR="00A76EAE" w:rsidRPr="00A76EAE" w:rsidRDefault="00A76EAE" w:rsidP="00A76EAE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A76EAE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KomfortBlink_FSM1(</w:t>
      </w:r>
      <w:proofErr w:type="spellStart"/>
      <w:r w:rsidRPr="00A76EAE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  </w:t>
      </w:r>
    </w:p>
    <w:p w14:paraId="50A12B22" w14:textId="77777777" w:rsidR="00A76EAE" w:rsidRPr="00A76EAE" w:rsidRDefault="00A76EAE" w:rsidP="00A76EAE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520093F6" w14:textId="77777777" w:rsidR="00A76EAE" w:rsidRPr="00A76EAE" w:rsidRDefault="00A76EAE" w:rsidP="00A76EAE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</w:t>
      </w:r>
      <w:r w:rsidRPr="00A76EAE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static</w:t>
      </w:r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StateFunc</w:t>
      </w:r>
      <w:proofErr w:type="spellEnd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statefunc</w:t>
      </w:r>
      <w:proofErr w:type="spellEnd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= FSM1_</w:t>
      </w:r>
      <w:proofErr w:type="gramStart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Idle;</w:t>
      </w:r>
      <w:proofErr w:type="gramEnd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7B3931AF" w14:textId="77777777" w:rsidR="00A76EAE" w:rsidRPr="00A76EAE" w:rsidRDefault="00A76EAE" w:rsidP="00A76EAE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</w:t>
      </w:r>
    </w:p>
    <w:p w14:paraId="5C34074D" w14:textId="77777777" w:rsidR="00A76EAE" w:rsidRPr="00A76EAE" w:rsidRDefault="00A76EAE" w:rsidP="00A76EAE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</w:t>
      </w:r>
      <w:proofErr w:type="spellStart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statefunc</w:t>
      </w:r>
      <w:proofErr w:type="spellEnd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(</w:t>
      </w:r>
      <w:proofErr w:type="spellStart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StateFunc</w:t>
      </w:r>
      <w:proofErr w:type="spellEnd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)(*</w:t>
      </w:r>
      <w:proofErr w:type="spellStart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statefunc</w:t>
      </w:r>
      <w:proofErr w:type="spellEnd"/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)();  </w:t>
      </w:r>
    </w:p>
    <w:p w14:paraId="5308F135" w14:textId="77777777" w:rsidR="00A76EAE" w:rsidRPr="00A76EAE" w:rsidRDefault="00A76EAE" w:rsidP="00A76EAE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A76E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6DBDA075" w14:textId="77777777" w:rsidR="00A76EAE" w:rsidRDefault="00A76EAE" w:rsidP="00F066BC"/>
    <w:p w14:paraId="761120AD" w14:textId="734F75AD" w:rsidR="00BE0A0C" w:rsidRDefault="00C14E81" w:rsidP="00C14E81">
      <w:pPr>
        <w:shd w:val="clear" w:color="auto" w:fill="auto"/>
        <w:spacing w:before="0" w:beforeAutospacing="0" w:after="160" w:afterAutospacing="0" w:line="259" w:lineRule="auto"/>
      </w:pPr>
      <w:r>
        <w:br w:type="page"/>
      </w:r>
    </w:p>
    <w:p w14:paraId="702FBA98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lastRenderedPageBreak/>
        <w:t>void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*FSM1_BlinkL_An(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72165C0A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uint16_t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5ED5F187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++;  </w:t>
      </w:r>
    </w:p>
    <w:p w14:paraId="509FB8A9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(T0 == 1){  </w:t>
      </w:r>
    </w:p>
    <w:p w14:paraId="1A7C0576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22EA4015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blinkvorgaengeL_AN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0FA932A9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blinkvorgaengeL_AUS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69092661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LED3 = LED2 = 0;  </w:t>
      </w:r>
    </w:p>
    <w:p w14:paraId="1F123ECB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FSM1_BlinkR_An;  </w:t>
      </w:r>
    </w:p>
    <w:p w14:paraId="19FFA646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7F9A8B91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((T3 == 1) ||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blinkvorgaengeL_AN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&lt;3){  </w:t>
      </w:r>
    </w:p>
    <w:p w14:paraId="66E92618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LED3 = LED2 = 1;  </w:t>
      </w:r>
    </w:p>
    <w:p w14:paraId="196760A1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2DF2C845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55F9D95B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blinkvorgaengeL_AN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&gt; 3){  </w:t>
      </w:r>
    </w:p>
    <w:p w14:paraId="6D144D2D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3EE19E60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blinkvorgaengeL_AN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7085996C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blinkvorgaengeL_AUS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505BA830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FSM1_Idle;  </w:t>
      </w:r>
    </w:p>
    <w:p w14:paraId="67501F43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07CC47C7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</w:t>
      </w:r>
    </w:p>
    <w:p w14:paraId="42EA4920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3104346E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&gt;= BLINKZEIT){  </w:t>
      </w:r>
    </w:p>
    <w:p w14:paraId="095C37B5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blinkvorgaengeL_AN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++;  </w:t>
      </w:r>
    </w:p>
    <w:p w14:paraId="31D1C2C4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5729B2E4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FSM1_BlinkL_Aus;   </w:t>
      </w:r>
    </w:p>
    <w:p w14:paraId="75C0BEEC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7E696BBA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14E8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FSM1_BlinkL_An;  </w:t>
      </w:r>
    </w:p>
    <w:p w14:paraId="2D56B27C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20A18E2" w14:textId="77777777" w:rsidR="00C14E81" w:rsidRPr="00C14E81" w:rsidRDefault="00C14E81" w:rsidP="00C14E81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14E8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533C86C7" w14:textId="1771E9E2" w:rsidR="00BC3198" w:rsidRDefault="00772B61" w:rsidP="00F066BC">
      <w:r>
        <w:t>Zunächst wird abgefragt</w:t>
      </w:r>
      <w:r w:rsidR="00F74BE7">
        <w:t>,</w:t>
      </w:r>
      <w:r>
        <w:t xml:space="preserve"> ob der Taster für die jeweils andere Seite gedrückt wurde. In </w:t>
      </w:r>
      <w:r w:rsidR="003F3512">
        <w:t>diesem</w:t>
      </w:r>
      <w:r>
        <w:t xml:space="preserve"> Fall </w:t>
      </w:r>
      <w:r w:rsidR="003F3512">
        <w:t>werden die LEDs abgeschaltet und es wird in den anderen Zustand gewechselt.</w:t>
      </w:r>
      <w:r w:rsidR="00A14159">
        <w:t xml:space="preserve"> Die LEDs werden eingeschaltet</w:t>
      </w:r>
      <w:r w:rsidR="00F01440">
        <w:t>,</w:t>
      </w:r>
      <w:r w:rsidR="00A14159">
        <w:t xml:space="preserve"> falls der Taster3 gedrückt gehalten wird, oder noch nicht alle 3 Blinkvorgänge für die Komfortblinkfunktion ausgeführt worden sind.</w:t>
      </w:r>
    </w:p>
    <w:p w14:paraId="37E04583" w14:textId="128C3F50" w:rsidR="00A316EA" w:rsidRDefault="00A316EA" w:rsidP="00F066BC">
      <w:r>
        <w:t xml:space="preserve">Falls alle 3 Blinkvorgänge </w:t>
      </w:r>
      <w:r w:rsidR="00D16C44">
        <w:t>abgeschlossen</w:t>
      </w:r>
      <w:r>
        <w:t xml:space="preserve"> worden sind und der Taster nicht gedrückt gehalten wird wechselt </w:t>
      </w:r>
      <w:r w:rsidR="00D16C44">
        <w:t xml:space="preserve">die </w:t>
      </w:r>
      <w:proofErr w:type="spellStart"/>
      <w:r w:rsidR="00D16C44">
        <w:t>Machine</w:t>
      </w:r>
      <w:proofErr w:type="spellEnd"/>
      <w:r w:rsidR="00D16C44">
        <w:t xml:space="preserve"> in den </w:t>
      </w:r>
      <w:proofErr w:type="spellStart"/>
      <w:r w:rsidR="00D16C44">
        <w:t>Idle</w:t>
      </w:r>
      <w:proofErr w:type="spellEnd"/>
      <w:r w:rsidR="00D16C44">
        <w:t>-Modus.</w:t>
      </w:r>
    </w:p>
    <w:p w14:paraId="4AF624D9" w14:textId="7C058B62" w:rsidR="009E1D32" w:rsidRDefault="00897C6D" w:rsidP="00F066BC">
      <w:r>
        <w:t>Mit Hilfe eines Counters wird ermittelt</w:t>
      </w:r>
      <w:r w:rsidR="00CE568A">
        <w:t>,</w:t>
      </w:r>
      <w:r>
        <w:t xml:space="preserve"> wie oft die Funktion schon aufgerufen worden ist</w:t>
      </w:r>
      <w:r w:rsidR="0087211A">
        <w:t>. Sobald der Counter den gewünschten Wert erreicht hat (</w:t>
      </w:r>
      <w:r w:rsidR="004A6C6F">
        <w:t xml:space="preserve">entspricht </w:t>
      </w:r>
      <w:r w:rsidR="0087211A">
        <w:t xml:space="preserve">hier </w:t>
      </w:r>
      <w:r w:rsidR="004A6C6F">
        <w:t>500ms</w:t>
      </w:r>
      <w:r w:rsidR="0087211A">
        <w:t>)</w:t>
      </w:r>
      <w:r w:rsidR="004A6C6F">
        <w:t xml:space="preserve">, </w:t>
      </w:r>
      <w:r w:rsidR="00C0277D">
        <w:t xml:space="preserve">wechselt die </w:t>
      </w:r>
      <w:proofErr w:type="spellStart"/>
      <w:r w:rsidR="00C0277D">
        <w:t>Statemachine</w:t>
      </w:r>
      <w:proofErr w:type="spellEnd"/>
      <w:r w:rsidR="00C0277D">
        <w:t xml:space="preserve"> in den Zustand FSM1_Blink</w:t>
      </w:r>
      <w:r w:rsidR="00025B0E">
        <w:t xml:space="preserve">L_Aus. Außerdem wird mit der Variable </w:t>
      </w:r>
      <w:proofErr w:type="spellStart"/>
      <w:r w:rsidR="00025B0E">
        <w:t>blinkvorgaengeL_AN</w:t>
      </w:r>
      <w:proofErr w:type="spellEnd"/>
      <w:r w:rsidR="00025B0E">
        <w:t xml:space="preserve"> </w:t>
      </w:r>
      <w:r w:rsidR="00CF4F40">
        <w:t xml:space="preserve">mitgezählt, </w:t>
      </w:r>
      <w:r w:rsidR="008C0A9F">
        <w:t>wie viele</w:t>
      </w:r>
      <w:r w:rsidR="00CF4F40">
        <w:t xml:space="preserve"> Blinkvorgänge schon ausgeführt worden sind.</w:t>
      </w:r>
    </w:p>
    <w:p w14:paraId="52FD91FE" w14:textId="77777777" w:rsidR="009E1D32" w:rsidRDefault="009E1D32">
      <w:pPr>
        <w:shd w:val="clear" w:color="auto" w:fill="auto"/>
        <w:spacing w:before="0" w:beforeAutospacing="0" w:after="160" w:afterAutospacing="0" w:line="259" w:lineRule="auto"/>
      </w:pPr>
      <w:r>
        <w:br w:type="page"/>
      </w:r>
    </w:p>
    <w:p w14:paraId="1567C50D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lastRenderedPageBreak/>
        <w:t>void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*FSM1_BlinkL_Aus(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48FF3686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uint16_t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01DB925E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++;  </w:t>
      </w:r>
    </w:p>
    <w:p w14:paraId="5F8AD1E6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(T0 == 1){  </w:t>
      </w:r>
    </w:p>
    <w:p w14:paraId="6BA355C5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741E6904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blinkvorgaengeL_AUS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4DAFA16F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blinkvorgaengeL_AN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65D0F737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LED3 = LED2 = 0;  </w:t>
      </w:r>
    </w:p>
    <w:p w14:paraId="1CA8D54B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FSM1_BlinkR_An;  </w:t>
      </w:r>
    </w:p>
    <w:p w14:paraId="140B6FB2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15C8C427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LED3 = LED2 = 0;  </w:t>
      </w:r>
    </w:p>
    <w:p w14:paraId="5219C064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(T3 == 0){  </w:t>
      </w:r>
    </w:p>
    <w:p w14:paraId="40F6AD52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blinkvorgaengeL_AUS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&gt; 3){  </w:t>
      </w:r>
    </w:p>
    <w:p w14:paraId="5263F955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606103D9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blinkvorgaengeL_AUS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04DD9119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blinkvorgaengeL_AN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431429D3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FSM1_Idle;  </w:t>
      </w:r>
    </w:p>
    <w:p w14:paraId="779550E6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364D922C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58ED7D52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&gt;= BLINKZEIT)  </w:t>
      </w:r>
    </w:p>
    <w:p w14:paraId="29ED9CBD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{  </w:t>
      </w:r>
    </w:p>
    <w:p w14:paraId="1BA2D25C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blinkvorgaengeL_AUS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++;  </w:t>
      </w:r>
    </w:p>
    <w:p w14:paraId="506CC2C7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counter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77791E56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FSM1_BlinkL_An;   </w:t>
      </w:r>
    </w:p>
    <w:p w14:paraId="7C8DC578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65DD9317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9E1D3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FSM1_BlinkL_Aus;  </w:t>
      </w:r>
    </w:p>
    <w:p w14:paraId="0060B4FF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90C53BC" w14:textId="77777777" w:rsidR="009E1D32" w:rsidRPr="009E1D32" w:rsidRDefault="009E1D32" w:rsidP="009E1D3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1D3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6C979975" w14:textId="77777777" w:rsidR="00816BCD" w:rsidRDefault="000337C5" w:rsidP="00F066BC">
      <w:r>
        <w:t xml:space="preserve">Im FSM1_BlinkL_Aus – Zustand </w:t>
      </w:r>
      <w:r w:rsidR="00FD530A">
        <w:t xml:space="preserve">wird nun auch wieder </w:t>
      </w:r>
      <w:r w:rsidR="00E26267">
        <w:t>a</w:t>
      </w:r>
      <w:r w:rsidR="00FD530A" w:rsidRPr="00FD530A">
        <w:t>bgefragt</w:t>
      </w:r>
      <w:r w:rsidR="00E26267">
        <w:t>,</w:t>
      </w:r>
      <w:r w:rsidR="00FD530A" w:rsidRPr="00FD530A">
        <w:t xml:space="preserve"> ob der Taste</w:t>
      </w:r>
      <w:r w:rsidR="00E26267">
        <w:t>r</w:t>
      </w:r>
      <w:r w:rsidR="00FD530A" w:rsidRPr="00FD530A">
        <w:t xml:space="preserve"> für die rechte Seite gedrückt worden ist . Falls dies der Fall ist</w:t>
      </w:r>
      <w:r w:rsidR="00E26267">
        <w:t>,</w:t>
      </w:r>
      <w:r w:rsidR="00FD530A" w:rsidRPr="00FD530A">
        <w:t xml:space="preserve"> wird in diese</w:t>
      </w:r>
      <w:r w:rsidR="00E26267">
        <w:t>n</w:t>
      </w:r>
      <w:r w:rsidR="00FD530A" w:rsidRPr="00FD530A">
        <w:t xml:space="preserve"> Zustand gewechselt. Die LEDs werden ausgeschaltet</w:t>
      </w:r>
      <w:r w:rsidR="00E26267">
        <w:t>.</w:t>
      </w:r>
      <w:r w:rsidR="00FD530A" w:rsidRPr="00FD530A">
        <w:t xml:space="preserve"> </w:t>
      </w:r>
      <w:r w:rsidR="00E26267">
        <w:t>A</w:t>
      </w:r>
      <w:r w:rsidR="00E26267" w:rsidRPr="00E26267">
        <w:t>uch hier sorgt ein Counter dafür</w:t>
      </w:r>
      <w:r w:rsidR="00E26267">
        <w:t xml:space="preserve">, </w:t>
      </w:r>
      <w:r w:rsidR="00E26267" w:rsidRPr="00E26267">
        <w:t>dass die LED</w:t>
      </w:r>
      <w:r w:rsidR="00E26267">
        <w:t>s</w:t>
      </w:r>
      <w:r w:rsidR="00E26267" w:rsidRPr="00E26267">
        <w:t xml:space="preserve"> für eine gewisse Zeit ausgeschaltet bleiben.</w:t>
      </w:r>
      <w:r w:rsidR="004B0473">
        <w:t xml:space="preserve"> </w:t>
      </w:r>
      <w:r w:rsidR="004B0473" w:rsidRPr="004B0473">
        <w:t>Sobald der Taste</w:t>
      </w:r>
      <w:r w:rsidR="004B0473">
        <w:t>r</w:t>
      </w:r>
      <w:r w:rsidR="004B0473" w:rsidRPr="004B0473">
        <w:t xml:space="preserve"> nicht mehr gedrückt wird und die 3 </w:t>
      </w:r>
      <w:r w:rsidR="004B0473">
        <w:t>B</w:t>
      </w:r>
      <w:r w:rsidR="004B0473" w:rsidRPr="004B0473">
        <w:t xml:space="preserve">linkvorgänge ausgeführt worden sind wechselt </w:t>
      </w:r>
      <w:r w:rsidR="004B0473">
        <w:t>d</w:t>
      </w:r>
      <w:r w:rsidR="004B0473" w:rsidRPr="004B0473">
        <w:t xml:space="preserve">ie Maschine in den </w:t>
      </w:r>
      <w:proofErr w:type="spellStart"/>
      <w:r w:rsidR="004B0473" w:rsidRPr="004B0473">
        <w:t>Idle</w:t>
      </w:r>
      <w:proofErr w:type="spellEnd"/>
      <w:r w:rsidR="004B0473">
        <w:t>-</w:t>
      </w:r>
      <w:r w:rsidR="004B0473" w:rsidRPr="004B0473">
        <w:t>Modus</w:t>
      </w:r>
      <w:r w:rsidR="004B0473">
        <w:t>.</w:t>
      </w:r>
    </w:p>
    <w:p w14:paraId="40263832" w14:textId="1F6500D7" w:rsidR="00897C6D" w:rsidRPr="00F066BC" w:rsidRDefault="00816BCD" w:rsidP="00F066BC">
      <w:r>
        <w:t>Analog dazu wurden auch die Funktionen für die andere Seite programmiert.</w:t>
      </w:r>
      <w:r w:rsidR="004B0473" w:rsidRPr="004B0473">
        <w:t xml:space="preserve"> </w:t>
      </w:r>
    </w:p>
    <w:sectPr w:rsidR="00897C6D" w:rsidRPr="00F066BC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5E39EB" w14:textId="77777777" w:rsidR="00542713" w:rsidRDefault="00542713" w:rsidP="00534988">
      <w:r>
        <w:separator/>
      </w:r>
    </w:p>
  </w:endnote>
  <w:endnote w:type="continuationSeparator" w:id="0">
    <w:p w14:paraId="4BE9B74A" w14:textId="77777777" w:rsidR="00542713" w:rsidRDefault="00542713" w:rsidP="00534988">
      <w:r>
        <w:continuationSeparator/>
      </w:r>
    </w:p>
  </w:endnote>
  <w:endnote w:type="continuationNotice" w:id="1">
    <w:p w14:paraId="332166D5" w14:textId="77777777" w:rsidR="00542713" w:rsidRDefault="00542713" w:rsidP="005349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429DF" w14:textId="77777777" w:rsidR="00542713" w:rsidRDefault="00542713" w:rsidP="00534988">
      <w:r>
        <w:separator/>
      </w:r>
    </w:p>
  </w:footnote>
  <w:footnote w:type="continuationSeparator" w:id="0">
    <w:p w14:paraId="5E560BE1" w14:textId="77777777" w:rsidR="00542713" w:rsidRDefault="00542713" w:rsidP="00534988">
      <w:r>
        <w:continuationSeparator/>
      </w:r>
    </w:p>
  </w:footnote>
  <w:footnote w:type="continuationNotice" w:id="1">
    <w:p w14:paraId="356E9F54" w14:textId="77777777" w:rsidR="00542713" w:rsidRDefault="00542713" w:rsidP="005349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A5CCAE" w14:textId="7ECCDC9F" w:rsidR="00FF2795" w:rsidRDefault="00FF2795">
    <w:pPr>
      <w:pStyle w:val="Kopfzeile"/>
    </w:pPr>
    <w:r>
      <w:t>Gruppe: Leander Stark, Jonas Dollinger</w:t>
    </w:r>
    <w:r>
      <w:tab/>
    </w:r>
    <w:r>
      <w:tab/>
      <w:t xml:space="preserve">Datum: </w:t>
    </w:r>
    <w:r w:rsidR="00534988">
      <w:fldChar w:fldCharType="begin"/>
    </w:r>
    <w:r w:rsidR="00534988">
      <w:instrText xml:space="preserve"> TIME \@ "dd.MM.yyyy" </w:instrText>
    </w:r>
    <w:r w:rsidR="00534988">
      <w:fldChar w:fldCharType="separate"/>
    </w:r>
    <w:r w:rsidR="005769CF">
      <w:rPr>
        <w:noProof/>
      </w:rPr>
      <w:t>01.12.2020</w:t>
    </w:r>
    <w:r w:rsidR="00534988">
      <w:fldChar w:fldCharType="end"/>
    </w:r>
  </w:p>
  <w:p w14:paraId="5CAA3901" w14:textId="77777777" w:rsidR="00061317" w:rsidRDefault="0006131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81930"/>
    <w:multiLevelType w:val="multilevel"/>
    <w:tmpl w:val="F8C0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913F9"/>
    <w:multiLevelType w:val="multilevel"/>
    <w:tmpl w:val="CC02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A3FF1"/>
    <w:multiLevelType w:val="multilevel"/>
    <w:tmpl w:val="90FEF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60CE7"/>
    <w:multiLevelType w:val="multilevel"/>
    <w:tmpl w:val="55B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20904"/>
    <w:multiLevelType w:val="multilevel"/>
    <w:tmpl w:val="3590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A47CB"/>
    <w:multiLevelType w:val="multilevel"/>
    <w:tmpl w:val="183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F5B15"/>
    <w:multiLevelType w:val="multilevel"/>
    <w:tmpl w:val="1F2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12210"/>
    <w:multiLevelType w:val="multilevel"/>
    <w:tmpl w:val="EE38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04073"/>
    <w:multiLevelType w:val="multilevel"/>
    <w:tmpl w:val="68B4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904F6"/>
    <w:multiLevelType w:val="multilevel"/>
    <w:tmpl w:val="0B9C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D4655"/>
    <w:multiLevelType w:val="multilevel"/>
    <w:tmpl w:val="E5F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255FB"/>
    <w:multiLevelType w:val="multilevel"/>
    <w:tmpl w:val="7AA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56DCE"/>
    <w:multiLevelType w:val="multilevel"/>
    <w:tmpl w:val="9580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10"/>
  </w:num>
  <w:num w:numId="5">
    <w:abstractNumId w:val="5"/>
  </w:num>
  <w:num w:numId="6">
    <w:abstractNumId w:val="8"/>
  </w:num>
  <w:num w:numId="7">
    <w:abstractNumId w:val="3"/>
  </w:num>
  <w:num w:numId="8">
    <w:abstractNumId w:val="12"/>
  </w:num>
  <w:num w:numId="9">
    <w:abstractNumId w:val="7"/>
  </w:num>
  <w:num w:numId="10">
    <w:abstractNumId w:val="2"/>
  </w:num>
  <w:num w:numId="11">
    <w:abstractNumId w:val="1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85"/>
    <w:rsid w:val="00011652"/>
    <w:rsid w:val="00025B0E"/>
    <w:rsid w:val="000337C5"/>
    <w:rsid w:val="00037FDF"/>
    <w:rsid w:val="00043BE9"/>
    <w:rsid w:val="00044105"/>
    <w:rsid w:val="00061317"/>
    <w:rsid w:val="00074585"/>
    <w:rsid w:val="000823BB"/>
    <w:rsid w:val="0008442A"/>
    <w:rsid w:val="00086083"/>
    <w:rsid w:val="000905F9"/>
    <w:rsid w:val="00091C13"/>
    <w:rsid w:val="000A322E"/>
    <w:rsid w:val="000B178B"/>
    <w:rsid w:val="000D0A5B"/>
    <w:rsid w:val="000D3A24"/>
    <w:rsid w:val="000D5E04"/>
    <w:rsid w:val="000F550C"/>
    <w:rsid w:val="000F6EB0"/>
    <w:rsid w:val="00104C94"/>
    <w:rsid w:val="00112ECC"/>
    <w:rsid w:val="001140B5"/>
    <w:rsid w:val="001179C9"/>
    <w:rsid w:val="001206A1"/>
    <w:rsid w:val="0012186B"/>
    <w:rsid w:val="00121A19"/>
    <w:rsid w:val="0012485B"/>
    <w:rsid w:val="00130B0E"/>
    <w:rsid w:val="001343C4"/>
    <w:rsid w:val="00137C48"/>
    <w:rsid w:val="00152251"/>
    <w:rsid w:val="00152817"/>
    <w:rsid w:val="00152A5B"/>
    <w:rsid w:val="00164A76"/>
    <w:rsid w:val="00174B2E"/>
    <w:rsid w:val="00182B10"/>
    <w:rsid w:val="001876CB"/>
    <w:rsid w:val="00194A16"/>
    <w:rsid w:val="001A55AA"/>
    <w:rsid w:val="001C065D"/>
    <w:rsid w:val="001C29D6"/>
    <w:rsid w:val="001E1477"/>
    <w:rsid w:val="001E14CF"/>
    <w:rsid w:val="001E4A9F"/>
    <w:rsid w:val="0020704E"/>
    <w:rsid w:val="00221D90"/>
    <w:rsid w:val="00246D01"/>
    <w:rsid w:val="00255B23"/>
    <w:rsid w:val="002817B5"/>
    <w:rsid w:val="002A4F72"/>
    <w:rsid w:val="002C231A"/>
    <w:rsid w:val="002C3BCB"/>
    <w:rsid w:val="002D6192"/>
    <w:rsid w:val="002D6485"/>
    <w:rsid w:val="002E4931"/>
    <w:rsid w:val="002E4944"/>
    <w:rsid w:val="002E5C5B"/>
    <w:rsid w:val="002F0CB0"/>
    <w:rsid w:val="00313591"/>
    <w:rsid w:val="003171A0"/>
    <w:rsid w:val="00323ACA"/>
    <w:rsid w:val="003258E4"/>
    <w:rsid w:val="003304E2"/>
    <w:rsid w:val="00350158"/>
    <w:rsid w:val="00354165"/>
    <w:rsid w:val="00361C19"/>
    <w:rsid w:val="00366524"/>
    <w:rsid w:val="00375FDF"/>
    <w:rsid w:val="00377014"/>
    <w:rsid w:val="003770CF"/>
    <w:rsid w:val="00382DBE"/>
    <w:rsid w:val="00391B6C"/>
    <w:rsid w:val="003B3175"/>
    <w:rsid w:val="003B6BE1"/>
    <w:rsid w:val="003C61E6"/>
    <w:rsid w:val="003D2B89"/>
    <w:rsid w:val="003D7D66"/>
    <w:rsid w:val="003E0124"/>
    <w:rsid w:val="003E13CB"/>
    <w:rsid w:val="003E2A72"/>
    <w:rsid w:val="003E3649"/>
    <w:rsid w:val="003F2751"/>
    <w:rsid w:val="003F3512"/>
    <w:rsid w:val="003F6643"/>
    <w:rsid w:val="004052E1"/>
    <w:rsid w:val="00413346"/>
    <w:rsid w:val="004155C9"/>
    <w:rsid w:val="00416E7D"/>
    <w:rsid w:val="004610EA"/>
    <w:rsid w:val="00464C54"/>
    <w:rsid w:val="00487A87"/>
    <w:rsid w:val="00490D66"/>
    <w:rsid w:val="00492719"/>
    <w:rsid w:val="004966EE"/>
    <w:rsid w:val="00497633"/>
    <w:rsid w:val="004A6C6F"/>
    <w:rsid w:val="004B0473"/>
    <w:rsid w:val="004B29B0"/>
    <w:rsid w:val="004B2CB9"/>
    <w:rsid w:val="004B30F8"/>
    <w:rsid w:val="004B7FE2"/>
    <w:rsid w:val="004C5BDD"/>
    <w:rsid w:val="004C64A3"/>
    <w:rsid w:val="004D2D7F"/>
    <w:rsid w:val="004D63CC"/>
    <w:rsid w:val="004E0D5D"/>
    <w:rsid w:val="004E6271"/>
    <w:rsid w:val="004F15CA"/>
    <w:rsid w:val="00500746"/>
    <w:rsid w:val="005023ED"/>
    <w:rsid w:val="005242EF"/>
    <w:rsid w:val="00526383"/>
    <w:rsid w:val="005268D3"/>
    <w:rsid w:val="0053492D"/>
    <w:rsid w:val="00534988"/>
    <w:rsid w:val="00537FE2"/>
    <w:rsid w:val="00542017"/>
    <w:rsid w:val="00542713"/>
    <w:rsid w:val="00542972"/>
    <w:rsid w:val="005548A5"/>
    <w:rsid w:val="00554B94"/>
    <w:rsid w:val="00570F43"/>
    <w:rsid w:val="00571586"/>
    <w:rsid w:val="00573210"/>
    <w:rsid w:val="00575BB6"/>
    <w:rsid w:val="005769CF"/>
    <w:rsid w:val="005872E7"/>
    <w:rsid w:val="00587414"/>
    <w:rsid w:val="00593E10"/>
    <w:rsid w:val="005A79BC"/>
    <w:rsid w:val="005B73B7"/>
    <w:rsid w:val="005C3CE3"/>
    <w:rsid w:val="005D5302"/>
    <w:rsid w:val="005D6F7C"/>
    <w:rsid w:val="005E1DA5"/>
    <w:rsid w:val="005E3DAC"/>
    <w:rsid w:val="005E4BEF"/>
    <w:rsid w:val="00614FAD"/>
    <w:rsid w:val="00615F8C"/>
    <w:rsid w:val="006314E4"/>
    <w:rsid w:val="00635A6E"/>
    <w:rsid w:val="00635D9D"/>
    <w:rsid w:val="006425A5"/>
    <w:rsid w:val="00643E06"/>
    <w:rsid w:val="0064762B"/>
    <w:rsid w:val="00650001"/>
    <w:rsid w:val="00650417"/>
    <w:rsid w:val="006512B8"/>
    <w:rsid w:val="006527ED"/>
    <w:rsid w:val="00656D96"/>
    <w:rsid w:val="00675D33"/>
    <w:rsid w:val="0067629F"/>
    <w:rsid w:val="006855BF"/>
    <w:rsid w:val="00687843"/>
    <w:rsid w:val="006A33F4"/>
    <w:rsid w:val="006A71BC"/>
    <w:rsid w:val="006B3776"/>
    <w:rsid w:val="006B58CE"/>
    <w:rsid w:val="006C1D73"/>
    <w:rsid w:val="006C3CFA"/>
    <w:rsid w:val="006D5332"/>
    <w:rsid w:val="006D5694"/>
    <w:rsid w:val="006D7880"/>
    <w:rsid w:val="006E26AB"/>
    <w:rsid w:val="006E3DDC"/>
    <w:rsid w:val="00724699"/>
    <w:rsid w:val="00736FFC"/>
    <w:rsid w:val="00741886"/>
    <w:rsid w:val="00742FC3"/>
    <w:rsid w:val="00757CB9"/>
    <w:rsid w:val="00772B61"/>
    <w:rsid w:val="007A7F98"/>
    <w:rsid w:val="007E1E68"/>
    <w:rsid w:val="007F5437"/>
    <w:rsid w:val="00803E40"/>
    <w:rsid w:val="00805750"/>
    <w:rsid w:val="00816BCD"/>
    <w:rsid w:val="00842C0F"/>
    <w:rsid w:val="0086032B"/>
    <w:rsid w:val="0087211A"/>
    <w:rsid w:val="00877332"/>
    <w:rsid w:val="00880C5C"/>
    <w:rsid w:val="00891052"/>
    <w:rsid w:val="00897C6D"/>
    <w:rsid w:val="008A12E0"/>
    <w:rsid w:val="008B0FC0"/>
    <w:rsid w:val="008C0024"/>
    <w:rsid w:val="008C0A9F"/>
    <w:rsid w:val="008C195E"/>
    <w:rsid w:val="008C789E"/>
    <w:rsid w:val="008E7012"/>
    <w:rsid w:val="008F6FA3"/>
    <w:rsid w:val="00927D3B"/>
    <w:rsid w:val="00940DA8"/>
    <w:rsid w:val="00947BA9"/>
    <w:rsid w:val="00950FBA"/>
    <w:rsid w:val="009513F7"/>
    <w:rsid w:val="00952DCC"/>
    <w:rsid w:val="00957D6D"/>
    <w:rsid w:val="009851E4"/>
    <w:rsid w:val="009A6C50"/>
    <w:rsid w:val="009C1437"/>
    <w:rsid w:val="009C68B4"/>
    <w:rsid w:val="009D144F"/>
    <w:rsid w:val="009E1D32"/>
    <w:rsid w:val="009E2167"/>
    <w:rsid w:val="00A009BC"/>
    <w:rsid w:val="00A01164"/>
    <w:rsid w:val="00A03281"/>
    <w:rsid w:val="00A04AA5"/>
    <w:rsid w:val="00A06C01"/>
    <w:rsid w:val="00A14159"/>
    <w:rsid w:val="00A1540F"/>
    <w:rsid w:val="00A254C4"/>
    <w:rsid w:val="00A26315"/>
    <w:rsid w:val="00A316EA"/>
    <w:rsid w:val="00A35D7E"/>
    <w:rsid w:val="00A401AA"/>
    <w:rsid w:val="00A46872"/>
    <w:rsid w:val="00A5596D"/>
    <w:rsid w:val="00A618EF"/>
    <w:rsid w:val="00A63ABF"/>
    <w:rsid w:val="00A674AA"/>
    <w:rsid w:val="00A76EAE"/>
    <w:rsid w:val="00A83C29"/>
    <w:rsid w:val="00A94C1F"/>
    <w:rsid w:val="00AA71FB"/>
    <w:rsid w:val="00AB2790"/>
    <w:rsid w:val="00AD2EB6"/>
    <w:rsid w:val="00AD44A8"/>
    <w:rsid w:val="00AD5C3D"/>
    <w:rsid w:val="00B10433"/>
    <w:rsid w:val="00B13A30"/>
    <w:rsid w:val="00B20ABB"/>
    <w:rsid w:val="00B233A0"/>
    <w:rsid w:val="00B24870"/>
    <w:rsid w:val="00B25EA7"/>
    <w:rsid w:val="00B27D3E"/>
    <w:rsid w:val="00B421DD"/>
    <w:rsid w:val="00B534CC"/>
    <w:rsid w:val="00B61E05"/>
    <w:rsid w:val="00B63573"/>
    <w:rsid w:val="00B64C24"/>
    <w:rsid w:val="00B76C4A"/>
    <w:rsid w:val="00B9314B"/>
    <w:rsid w:val="00BA3367"/>
    <w:rsid w:val="00BC3198"/>
    <w:rsid w:val="00BC5F9B"/>
    <w:rsid w:val="00BD0EAB"/>
    <w:rsid w:val="00BD5BCC"/>
    <w:rsid w:val="00BE0A0C"/>
    <w:rsid w:val="00BE4469"/>
    <w:rsid w:val="00BF07D9"/>
    <w:rsid w:val="00BF2D21"/>
    <w:rsid w:val="00C00253"/>
    <w:rsid w:val="00C0277D"/>
    <w:rsid w:val="00C02916"/>
    <w:rsid w:val="00C032D6"/>
    <w:rsid w:val="00C114E9"/>
    <w:rsid w:val="00C13911"/>
    <w:rsid w:val="00C14E81"/>
    <w:rsid w:val="00C30893"/>
    <w:rsid w:val="00C31D7E"/>
    <w:rsid w:val="00C3395D"/>
    <w:rsid w:val="00C3559D"/>
    <w:rsid w:val="00C3721E"/>
    <w:rsid w:val="00C518BB"/>
    <w:rsid w:val="00C71A80"/>
    <w:rsid w:val="00C742C8"/>
    <w:rsid w:val="00C76C78"/>
    <w:rsid w:val="00C77168"/>
    <w:rsid w:val="00C811ED"/>
    <w:rsid w:val="00C90A70"/>
    <w:rsid w:val="00CA0D6D"/>
    <w:rsid w:val="00CB3038"/>
    <w:rsid w:val="00CB3EC5"/>
    <w:rsid w:val="00CC2CA6"/>
    <w:rsid w:val="00CD5467"/>
    <w:rsid w:val="00CE2210"/>
    <w:rsid w:val="00CE5093"/>
    <w:rsid w:val="00CE568A"/>
    <w:rsid w:val="00CE7B8F"/>
    <w:rsid w:val="00CF4F40"/>
    <w:rsid w:val="00CF528D"/>
    <w:rsid w:val="00CF5EC1"/>
    <w:rsid w:val="00D07B4B"/>
    <w:rsid w:val="00D12DF1"/>
    <w:rsid w:val="00D16C44"/>
    <w:rsid w:val="00D17481"/>
    <w:rsid w:val="00D217DD"/>
    <w:rsid w:val="00D26946"/>
    <w:rsid w:val="00D33B31"/>
    <w:rsid w:val="00D34550"/>
    <w:rsid w:val="00D72547"/>
    <w:rsid w:val="00D857D5"/>
    <w:rsid w:val="00D92BBE"/>
    <w:rsid w:val="00DA75B4"/>
    <w:rsid w:val="00DB3A08"/>
    <w:rsid w:val="00DB6CC0"/>
    <w:rsid w:val="00DD3BEF"/>
    <w:rsid w:val="00DF0590"/>
    <w:rsid w:val="00DF5B08"/>
    <w:rsid w:val="00E0342D"/>
    <w:rsid w:val="00E12756"/>
    <w:rsid w:val="00E26267"/>
    <w:rsid w:val="00E34DD7"/>
    <w:rsid w:val="00E37B00"/>
    <w:rsid w:val="00E40640"/>
    <w:rsid w:val="00E42F83"/>
    <w:rsid w:val="00E450A7"/>
    <w:rsid w:val="00E72911"/>
    <w:rsid w:val="00E803C2"/>
    <w:rsid w:val="00E849CF"/>
    <w:rsid w:val="00E9276F"/>
    <w:rsid w:val="00EB3149"/>
    <w:rsid w:val="00EB3C46"/>
    <w:rsid w:val="00EC2E78"/>
    <w:rsid w:val="00ED0017"/>
    <w:rsid w:val="00EF0F57"/>
    <w:rsid w:val="00F01440"/>
    <w:rsid w:val="00F04DB5"/>
    <w:rsid w:val="00F066BC"/>
    <w:rsid w:val="00F12649"/>
    <w:rsid w:val="00F14157"/>
    <w:rsid w:val="00F251D0"/>
    <w:rsid w:val="00F4489D"/>
    <w:rsid w:val="00F74BE7"/>
    <w:rsid w:val="00F8569F"/>
    <w:rsid w:val="00F90BF3"/>
    <w:rsid w:val="00FA2873"/>
    <w:rsid w:val="00FB497D"/>
    <w:rsid w:val="00FB5722"/>
    <w:rsid w:val="00FB75EB"/>
    <w:rsid w:val="00FC31F4"/>
    <w:rsid w:val="00FC3C68"/>
    <w:rsid w:val="00FD47D6"/>
    <w:rsid w:val="00FD530A"/>
    <w:rsid w:val="00FD5833"/>
    <w:rsid w:val="00FE11CF"/>
    <w:rsid w:val="00FF25A0"/>
    <w:rsid w:val="00FF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0A9AC"/>
  <w15:chartTrackingRefBased/>
  <w15:docId w15:val="{D0BC1515-B139-4221-BF1C-D2F0F1ED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34988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berschrift2">
    <w:name w:val="heading 2"/>
    <w:aliases w:val="Überschrift 2 (Physik Bericht)"/>
    <w:basedOn w:val="Standard"/>
    <w:next w:val="Standard"/>
    <w:link w:val="berschrift2Zchn"/>
    <w:uiPriority w:val="9"/>
    <w:unhideWhenUsed/>
    <w:qFormat/>
    <w:rsid w:val="004D63CC"/>
    <w:pPr>
      <w:keepNext/>
      <w:outlineLvl w:val="1"/>
    </w:pPr>
    <w:rPr>
      <w:rFonts w:eastAsiaTheme="minorEastAsia"/>
      <w:b/>
      <w:bCs/>
      <w:szCs w:val="28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-PE-Bericht">
    <w:name w:val="Standard - PE-Bericht"/>
    <w:basedOn w:val="Standard"/>
    <w:link w:val="Standard-PE-BerichtZchn"/>
    <w:qFormat/>
    <w:rsid w:val="00573210"/>
    <w:rPr>
      <w:sz w:val="32"/>
    </w:rPr>
  </w:style>
  <w:style w:type="character" w:customStyle="1" w:styleId="Standard-PE-BerichtZchn">
    <w:name w:val="Standard - PE-Bericht Zchn"/>
    <w:basedOn w:val="Absatz-Standardschriftart"/>
    <w:link w:val="Standard-PE-Bericht"/>
    <w:rsid w:val="00573210"/>
    <w:rPr>
      <w:sz w:val="32"/>
    </w:rPr>
  </w:style>
  <w:style w:type="character" w:customStyle="1" w:styleId="berschrift2Zchn">
    <w:name w:val="Überschrift 2 Zchn"/>
    <w:aliases w:val="Überschrift 2 (Physik Bericht) Zchn"/>
    <w:basedOn w:val="Absatz-Standardschriftart"/>
    <w:link w:val="berschrift2"/>
    <w:uiPriority w:val="9"/>
    <w:rsid w:val="004D63CC"/>
    <w:rPr>
      <w:rFonts w:ascii="Arial" w:eastAsiaTheme="minorEastAsia" w:hAnsi="Arial" w:cs="Arial"/>
      <w:b/>
      <w:bCs/>
      <w:sz w:val="24"/>
      <w:szCs w:val="28"/>
      <w:u w:val="single"/>
      <w:shd w:val="clear" w:color="auto" w:fill="FFFFFF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377014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Listenabsatz">
    <w:name w:val="List Paragraph"/>
    <w:basedOn w:val="Standard"/>
    <w:uiPriority w:val="34"/>
    <w:qFormat/>
    <w:rsid w:val="00534988"/>
    <w:pPr>
      <w:ind w:left="720"/>
      <w:contextualSpacing/>
    </w:pPr>
  </w:style>
  <w:style w:type="paragraph" w:customStyle="1" w:styleId="alt">
    <w:name w:val="alt"/>
    <w:basedOn w:val="Standard"/>
    <w:rsid w:val="000D5E04"/>
    <w:pPr>
      <w:shd w:val="clear" w:color="auto" w:fill="auto"/>
    </w:pPr>
    <w:rPr>
      <w:rFonts w:ascii="Times New Roman" w:hAnsi="Times New Roman" w:cs="Times New Roman"/>
    </w:rPr>
  </w:style>
  <w:style w:type="character" w:customStyle="1" w:styleId="datatypes">
    <w:name w:val="datatypes"/>
    <w:basedOn w:val="Absatz-Standardschriftart"/>
    <w:rsid w:val="000D5E04"/>
  </w:style>
  <w:style w:type="character" w:customStyle="1" w:styleId="keyword">
    <w:name w:val="keyword"/>
    <w:basedOn w:val="Absatz-Standardschriftart"/>
    <w:rsid w:val="000D5E04"/>
  </w:style>
  <w:style w:type="character" w:customStyle="1" w:styleId="comment">
    <w:name w:val="comment"/>
    <w:basedOn w:val="Absatz-Standardschriftart"/>
    <w:rsid w:val="000D5E04"/>
  </w:style>
  <w:style w:type="table" w:styleId="Tabellenraster">
    <w:name w:val="Table Grid"/>
    <w:basedOn w:val="NormaleTabelle"/>
    <w:uiPriority w:val="39"/>
    <w:rsid w:val="00891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ander\OneDrive\Gruppenarbeiten\Embedded\VORLAGE%20Aufgabe%203.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Aufgabe 3.1</Template>
  <TotalTime>0</TotalTime>
  <Pages>1</Pages>
  <Words>701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Leander</dc:creator>
  <cp:keywords/>
  <dc:description/>
  <cp:lastModifiedBy>Jonas D</cp:lastModifiedBy>
  <cp:revision>52</cp:revision>
  <cp:lastPrinted>2020-12-01T09:36:00Z</cp:lastPrinted>
  <dcterms:created xsi:type="dcterms:W3CDTF">2020-11-30T11:43:00Z</dcterms:created>
  <dcterms:modified xsi:type="dcterms:W3CDTF">2020-12-01T09:36:00Z</dcterms:modified>
</cp:coreProperties>
</file>
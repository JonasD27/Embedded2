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7ECB57" w14:textId="4EF1BA71" w:rsidR="008E7012" w:rsidRDefault="00F066BC" w:rsidP="00534988">
      <w:r>
        <w:rPr>
          <w:noProof/>
        </w:rPr>
        <w:drawing>
          <wp:inline distT="0" distB="0" distL="0" distR="0" wp14:anchorId="724E248A" wp14:editId="3ADCC08A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BAAE9" w14:textId="77777777" w:rsidR="00F066BC" w:rsidRDefault="00F066BC" w:rsidP="00F066BC"/>
    <w:p w14:paraId="0CE8927A" w14:textId="77777777" w:rsidR="00F066BC" w:rsidRDefault="00F066BC" w:rsidP="00F066BC"/>
    <w:p w14:paraId="51480007" w14:textId="77777777" w:rsidR="00F066BC" w:rsidRDefault="00F066BC" w:rsidP="00F066BC"/>
    <w:p w14:paraId="5235DEBD" w14:textId="0385DAAE" w:rsidR="00F066BC" w:rsidRDefault="00F066BC" w:rsidP="00F34031">
      <w:pPr>
        <w:pStyle w:val="Heading3"/>
      </w:pPr>
      <w:r>
        <w:t xml:space="preserve">Aufgabe </w:t>
      </w:r>
      <w:r w:rsidR="00C75E89">
        <w:t>4</w:t>
      </w:r>
    </w:p>
    <w:p w14:paraId="0987931D" w14:textId="77777777" w:rsidR="004000E4" w:rsidRPr="004000E4" w:rsidRDefault="004000E4" w:rsidP="004000E4">
      <w:pPr>
        <w:numPr>
          <w:ilvl w:val="0"/>
          <w:numId w:val="11"/>
        </w:numPr>
        <w:ind w:left="1095"/>
        <w:rPr>
          <w:rFonts w:ascii="Helvetica" w:hAnsi="Helvetica" w:cs="Helvetica"/>
          <w:color w:val="2D3B45"/>
        </w:rPr>
      </w:pPr>
      <w:r w:rsidRPr="004000E4">
        <w:rPr>
          <w:rFonts w:ascii="Helvetica" w:hAnsi="Helvetica" w:cs="Helvetica"/>
          <w:color w:val="2D3B45"/>
        </w:rPr>
        <w:t xml:space="preserve">Verwendung eines </w:t>
      </w:r>
      <w:proofErr w:type="spellStart"/>
      <w:r w:rsidRPr="004000E4">
        <w:rPr>
          <w:rFonts w:ascii="Helvetica" w:hAnsi="Helvetica" w:cs="Helvetica"/>
          <w:color w:val="2D3B45"/>
        </w:rPr>
        <w:t>Timers</w:t>
      </w:r>
      <w:proofErr w:type="spellEnd"/>
      <w:r w:rsidRPr="004000E4">
        <w:rPr>
          <w:rFonts w:ascii="Helvetica" w:hAnsi="Helvetica" w:cs="Helvetica"/>
          <w:color w:val="2D3B45"/>
        </w:rPr>
        <w:t xml:space="preserve"> im Gated </w:t>
      </w:r>
      <w:proofErr w:type="spellStart"/>
      <w:r w:rsidRPr="004000E4">
        <w:rPr>
          <w:rFonts w:ascii="Helvetica" w:hAnsi="Helvetica" w:cs="Helvetica"/>
          <w:color w:val="2D3B45"/>
        </w:rPr>
        <w:t>Timer</w:t>
      </w:r>
      <w:proofErr w:type="spellEnd"/>
      <w:r w:rsidRPr="004000E4">
        <w:rPr>
          <w:rFonts w:ascii="Helvetica" w:hAnsi="Helvetica" w:cs="Helvetica"/>
          <w:color w:val="2D3B45"/>
        </w:rPr>
        <w:t xml:space="preserve"> Mode</w:t>
      </w:r>
    </w:p>
    <w:p w14:paraId="3123854B" w14:textId="77777777" w:rsidR="004000E4" w:rsidRPr="004000E4" w:rsidRDefault="004000E4" w:rsidP="004000E4">
      <w:pPr>
        <w:numPr>
          <w:ilvl w:val="0"/>
          <w:numId w:val="11"/>
        </w:numPr>
        <w:ind w:left="1095"/>
        <w:rPr>
          <w:rFonts w:ascii="Helvetica" w:hAnsi="Helvetica" w:cs="Helvetica"/>
          <w:color w:val="2D3B45"/>
        </w:rPr>
      </w:pPr>
      <w:r w:rsidRPr="004000E4">
        <w:rPr>
          <w:rFonts w:ascii="Helvetica" w:hAnsi="Helvetica" w:cs="Helvetica"/>
          <w:color w:val="2D3B45"/>
        </w:rPr>
        <w:t xml:space="preserve">Parametrierung und Betrieb des </w:t>
      </w:r>
      <w:proofErr w:type="spellStart"/>
      <w:r w:rsidRPr="004000E4">
        <w:rPr>
          <w:rFonts w:ascii="Helvetica" w:hAnsi="Helvetica" w:cs="Helvetica"/>
          <w:color w:val="2D3B45"/>
        </w:rPr>
        <w:t>Timers</w:t>
      </w:r>
      <w:proofErr w:type="spellEnd"/>
      <w:r w:rsidRPr="004000E4">
        <w:rPr>
          <w:rFonts w:ascii="Helvetica" w:hAnsi="Helvetica" w:cs="Helvetica"/>
          <w:color w:val="2D3B45"/>
        </w:rPr>
        <w:t xml:space="preserve"> im 32 Bit Modus</w:t>
      </w:r>
    </w:p>
    <w:p w14:paraId="3ABD6C35" w14:textId="77777777" w:rsidR="004000E4" w:rsidRPr="004000E4" w:rsidRDefault="004000E4" w:rsidP="004000E4">
      <w:pPr>
        <w:numPr>
          <w:ilvl w:val="1"/>
          <w:numId w:val="11"/>
        </w:numPr>
        <w:ind w:left="2190"/>
        <w:rPr>
          <w:rFonts w:ascii="Helvetica" w:hAnsi="Helvetica" w:cs="Helvetica"/>
          <w:color w:val="2D3B45"/>
        </w:rPr>
      </w:pPr>
      <w:r w:rsidRPr="004000E4">
        <w:rPr>
          <w:rFonts w:ascii="Helvetica" w:hAnsi="Helvetica" w:cs="Helvetica"/>
          <w:color w:val="2D3B45"/>
        </w:rPr>
        <w:t xml:space="preserve">32 Bit Lese- und Schreibzugriff </w:t>
      </w:r>
      <w:proofErr w:type="gramStart"/>
      <w:r w:rsidRPr="004000E4">
        <w:rPr>
          <w:rFonts w:ascii="Helvetica" w:hAnsi="Helvetica" w:cs="Helvetica"/>
          <w:color w:val="2D3B45"/>
        </w:rPr>
        <w:t xml:space="preserve">auf des </w:t>
      </w:r>
      <w:proofErr w:type="spellStart"/>
      <w:r w:rsidRPr="004000E4">
        <w:rPr>
          <w:rFonts w:ascii="Helvetica" w:hAnsi="Helvetica" w:cs="Helvetica"/>
          <w:color w:val="2D3B45"/>
        </w:rPr>
        <w:t>Timer</w:t>
      </w:r>
      <w:proofErr w:type="spellEnd"/>
      <w:r w:rsidRPr="004000E4">
        <w:rPr>
          <w:rFonts w:ascii="Helvetica" w:hAnsi="Helvetica" w:cs="Helvetica"/>
          <w:color w:val="2D3B45"/>
        </w:rPr>
        <w:t>-Zähl-Register</w:t>
      </w:r>
      <w:proofErr w:type="gramEnd"/>
    </w:p>
    <w:p w14:paraId="0FECFE8E" w14:textId="13897358" w:rsidR="004000E4" w:rsidRPr="004000E4" w:rsidRDefault="004000E4" w:rsidP="004000E4">
      <w:pPr>
        <w:numPr>
          <w:ilvl w:val="0"/>
          <w:numId w:val="11"/>
        </w:numPr>
        <w:ind w:left="1095"/>
        <w:rPr>
          <w:rFonts w:ascii="Helvetica" w:hAnsi="Helvetica" w:cs="Helvetica"/>
          <w:color w:val="2D3B45"/>
        </w:rPr>
      </w:pPr>
      <w:proofErr w:type="spellStart"/>
      <w:r w:rsidRPr="004000E4">
        <w:rPr>
          <w:rFonts w:ascii="Helvetica" w:hAnsi="Helvetica" w:cs="Helvetica"/>
          <w:color w:val="2D3B45"/>
        </w:rPr>
        <w:t>Remapp</w:t>
      </w:r>
      <w:r w:rsidR="00AF1036">
        <w:rPr>
          <w:rFonts w:ascii="Helvetica" w:hAnsi="Helvetica" w:cs="Helvetica"/>
          <w:color w:val="2D3B45"/>
        </w:rPr>
        <w:t>a</w:t>
      </w:r>
      <w:r w:rsidRPr="004000E4">
        <w:rPr>
          <w:rFonts w:ascii="Helvetica" w:hAnsi="Helvetica" w:cs="Helvetica"/>
          <w:color w:val="2D3B45"/>
        </w:rPr>
        <w:t>ble</w:t>
      </w:r>
      <w:proofErr w:type="spellEnd"/>
      <w:r w:rsidRPr="004000E4">
        <w:rPr>
          <w:rFonts w:ascii="Helvetica" w:hAnsi="Helvetica" w:cs="Helvetica"/>
          <w:color w:val="2D3B45"/>
        </w:rPr>
        <w:t xml:space="preserve"> Pin dem Gate Eingang des </w:t>
      </w:r>
      <w:proofErr w:type="spellStart"/>
      <w:r w:rsidRPr="004000E4">
        <w:rPr>
          <w:rFonts w:ascii="Helvetica" w:hAnsi="Helvetica" w:cs="Helvetica"/>
          <w:color w:val="2D3B45"/>
        </w:rPr>
        <w:t>Timers</w:t>
      </w:r>
      <w:proofErr w:type="spellEnd"/>
      <w:r w:rsidRPr="004000E4">
        <w:rPr>
          <w:rFonts w:ascii="Helvetica" w:hAnsi="Helvetica" w:cs="Helvetica"/>
          <w:color w:val="2D3B45"/>
        </w:rPr>
        <w:t xml:space="preserve"> zuweisen</w:t>
      </w:r>
    </w:p>
    <w:p w14:paraId="4CB911C8" w14:textId="77777777" w:rsidR="00522FB4" w:rsidRDefault="00522FB4" w:rsidP="00534988"/>
    <w:p w14:paraId="6CF0F0AE" w14:textId="64E2594F" w:rsidR="005D7125" w:rsidRDefault="005D7125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br w:type="page"/>
      </w:r>
    </w:p>
    <w:p w14:paraId="5A8906BC" w14:textId="4EF1BA71" w:rsidR="00F066BC" w:rsidRDefault="001E7888" w:rsidP="00F00E0A">
      <w:pPr>
        <w:pStyle w:val="Heading2"/>
      </w:pPr>
      <w:r>
        <w:t xml:space="preserve">Initialisierung des 32-Bit </w:t>
      </w:r>
      <w:proofErr w:type="spellStart"/>
      <w:r>
        <w:t>Timers</w:t>
      </w:r>
      <w:proofErr w:type="spellEnd"/>
    </w:p>
    <w:p w14:paraId="0D22ED2A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39782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init_t2_t3</w:t>
      </w:r>
      <w:proofErr w:type="gramStart"/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(){</w:t>
      </w:r>
      <w:proofErr w:type="gramEnd"/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FF11EC8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T3CONbits.TON = 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Stop any 16-bit Timer3 operation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30368CD0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T2CONbits.TON = 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Stop any 16/32-bit Timer3 operation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37C4DD35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T2CONbits.T32 = 1;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Enable 32-bit Timer mode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16670556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T2CONbits.TCS = 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Select internal instruction cycle clock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094467DF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T2CONbits.TGATE = 1;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Enable Gated Timer mode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0518F42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T2CONbits.TCKPS = 0b00;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Select 1:1 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Prescaler</w:t>
      </w:r>
      <w:proofErr w:type="spellEnd"/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3F1A81F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TMR3 = 0x00;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Clear 32-bit Timer (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msw</w:t>
      </w:r>
      <w:proofErr w:type="spellEnd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)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18CBA29A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TMR2 = 0x00;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Clear 32-bit Timer (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lsw</w:t>
      </w:r>
      <w:proofErr w:type="spellEnd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)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5729B2CE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PR3 = 0xFFFF;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Load 32-bit period value (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msw</w:t>
      </w:r>
      <w:proofErr w:type="spellEnd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)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75BD5FE6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PR2 = 0xFFFF;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Load 32-bit period value (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lsw</w:t>
      </w:r>
      <w:proofErr w:type="spellEnd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)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7D14FD4D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IPC2bits.T3IP = 0x01;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Set Timer3 Interrupt Priority Level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94671D4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IFS0bits.T3IF = 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Clear Timer3 Interrupt Flag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0E89996D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IEC0bits.T3IE = 0;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Enable</w:t>
      </w:r>
      <w:proofErr w:type="spellEnd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Timer3 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interrupt</w:t>
      </w:r>
      <w:proofErr w:type="spellEnd"/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FCFA20B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T2CONbits.TON = 1; </w:t>
      </w:r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Start 32-bit </w:t>
      </w:r>
      <w:proofErr w:type="spellStart"/>
      <w:r w:rsidRPr="0039782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Timer</w:t>
      </w:r>
      <w:proofErr w:type="spellEnd"/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B8869B8" w14:textId="77777777" w:rsidR="00397823" w:rsidRPr="00397823" w:rsidRDefault="00397823" w:rsidP="00397823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9782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1C0F48FF" w14:textId="2A68F92F" w:rsidR="00BE17C8" w:rsidRDefault="002D5E01" w:rsidP="00BF1916">
      <w:r>
        <w:t>In die</w:t>
      </w:r>
      <w:r w:rsidR="009A00EB">
        <w:t xml:space="preserve">ser Funktion wird der 32-Bit </w:t>
      </w:r>
      <w:proofErr w:type="spellStart"/>
      <w:r w:rsidR="009A00EB">
        <w:t>Timer</w:t>
      </w:r>
      <w:proofErr w:type="spellEnd"/>
      <w:r w:rsidR="009A00EB">
        <w:t xml:space="preserve"> initialisiert. Dafür werden zwei 16-Bit </w:t>
      </w:r>
      <w:proofErr w:type="spellStart"/>
      <w:r w:rsidR="009A00EB">
        <w:t>Timer</w:t>
      </w:r>
      <w:proofErr w:type="spellEnd"/>
      <w:r w:rsidR="009A00EB">
        <w:t xml:space="preserve"> (Timer2 und Timer3)</w:t>
      </w:r>
      <w:r w:rsidR="007451E5">
        <w:t xml:space="preserve"> zu einem</w:t>
      </w:r>
      <w:r w:rsidR="00176BA1">
        <w:t xml:space="preserve"> 32-Bit </w:t>
      </w:r>
      <w:proofErr w:type="spellStart"/>
      <w:r w:rsidR="00176BA1">
        <w:t>Timer</w:t>
      </w:r>
      <w:proofErr w:type="spellEnd"/>
      <w:r w:rsidR="00EA0596">
        <w:t xml:space="preserve"> zusammengesetzt</w:t>
      </w:r>
      <w:r w:rsidR="00176BA1">
        <w:t>, welcher</w:t>
      </w:r>
      <w:r w:rsidR="0003429E">
        <w:t xml:space="preserve"> </w:t>
      </w:r>
      <w:r w:rsidR="00837700">
        <w:t>dann über das Timer2</w:t>
      </w:r>
      <w:r w:rsidR="00DF0896">
        <w:t xml:space="preserve"> Register</w:t>
      </w:r>
      <w:r w:rsidR="00FE75C2">
        <w:t xml:space="preserve"> angesprochen wird.</w:t>
      </w:r>
      <w:r w:rsidR="009A00EB">
        <w:t xml:space="preserve"> </w:t>
      </w:r>
      <w:r w:rsidR="00BF1916">
        <w:t xml:space="preserve">Da wir </w:t>
      </w:r>
      <w:r w:rsidR="00AE4CD7">
        <w:t xml:space="preserve">die Periodenwerte für diese Aufgabenstellung nicht </w:t>
      </w:r>
      <w:r w:rsidR="00550233">
        <w:t>b</w:t>
      </w:r>
      <w:r w:rsidR="00ED4E81">
        <w:t>enötigen, werden diese auf die maximalen Werte gesetzt.</w:t>
      </w:r>
      <w:r w:rsidR="009A00EB">
        <w:t xml:space="preserve"> </w:t>
      </w:r>
    </w:p>
    <w:p w14:paraId="7FD0293A" w14:textId="77777777" w:rsidR="00C6569B" w:rsidRDefault="00C6569B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58CE7FBC" w14:textId="4826D7F1" w:rsidR="00BE17C8" w:rsidRDefault="008D5314" w:rsidP="009F2F73">
      <w:pPr>
        <w:pStyle w:val="Heading2"/>
      </w:pPr>
      <w:r>
        <w:t>Super Loop</w:t>
      </w:r>
    </w:p>
    <w:p w14:paraId="0B28D032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_T2CKR = 96;  </w:t>
      </w:r>
    </w:p>
    <w:p w14:paraId="37C7C696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proofErr w:type="gramStart"/>
      <w:r w:rsidRPr="009F2F7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1)  </w:t>
      </w:r>
    </w:p>
    <w:p w14:paraId="061A39B8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3724F76D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_LATF0 = 0;   </w:t>
      </w:r>
    </w:p>
    <w:p w14:paraId="2034D130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</w:p>
    <w:p w14:paraId="2549E7F2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9F2F7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(_T1IF) {  </w:t>
      </w:r>
    </w:p>
    <w:p w14:paraId="1F53E9A9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_T1IF = 0; </w:t>
      </w:r>
      <w:r w:rsidRPr="009F2F7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</w:t>
      </w:r>
      <w:proofErr w:type="spellStart"/>
      <w:r w:rsidRPr="009F2F7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Flag</w:t>
      </w:r>
      <w:proofErr w:type="spellEnd"/>
      <w:r w:rsidRPr="009F2F7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9F2F7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clearen</w:t>
      </w:r>
      <w:proofErr w:type="spellEnd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137BB74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Count++;  </w:t>
      </w:r>
    </w:p>
    <w:p w14:paraId="021F40CA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9F2F7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(Count &gt;= HEARTBEAT_</w:t>
      </w:r>
      <w:proofErr w:type="gramStart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MS){</w:t>
      </w:r>
      <w:proofErr w:type="gramEnd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</w:t>
      </w:r>
    </w:p>
    <w:p w14:paraId="04052B60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_LATF0 = 1;  </w:t>
      </w:r>
    </w:p>
    <w:p w14:paraId="555DB8E0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Count = 0;  </w:t>
      </w:r>
    </w:p>
    <w:p w14:paraId="078A4049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</w:p>
    <w:p w14:paraId="5DD0EFAF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Blink0();    </w:t>
      </w:r>
    </w:p>
    <w:p w14:paraId="3387EB23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Blink1();  </w:t>
      </w:r>
    </w:p>
    <w:p w14:paraId="00545A09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Blink2();  </w:t>
      </w:r>
    </w:p>
    <w:p w14:paraId="3F0EC736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Blink3();  </w:t>
      </w:r>
    </w:p>
    <w:p w14:paraId="34FD4872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3D11FDE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Taster0();  </w:t>
      </w:r>
    </w:p>
    <w:p w14:paraId="38C07B6A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Taster1();  </w:t>
      </w:r>
    </w:p>
    <w:p w14:paraId="4B4B5D69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Taster2();  </w:t>
      </w:r>
    </w:p>
    <w:p w14:paraId="254B5F0F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Taster3();  </w:t>
      </w:r>
    </w:p>
    <w:p w14:paraId="578A9B17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measureProcesstime</w:t>
      </w:r>
      <w:proofErr w:type="spellEnd"/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();  </w:t>
      </w:r>
    </w:p>
    <w:p w14:paraId="7B6C969F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</w:t>
      </w:r>
    </w:p>
    <w:p w14:paraId="0FDB46BA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6A3515E0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 </w:t>
      </w:r>
    </w:p>
    <w:p w14:paraId="11951715" w14:textId="77777777" w:rsidR="009F2F73" w:rsidRPr="009F2F73" w:rsidRDefault="009F2F73" w:rsidP="009F2F73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9F2F7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</w:t>
      </w:r>
    </w:p>
    <w:p w14:paraId="24B2EB84" w14:textId="3416FFFE" w:rsidR="009F2F73" w:rsidRPr="009F2F73" w:rsidRDefault="009F2F73" w:rsidP="009F2F73">
      <w:r>
        <w:t xml:space="preserve">Um die Zeiten für die Auslastung zu messen wurde in der vorherigen Aufgabe </w:t>
      </w:r>
      <w:r w:rsidR="00AF566F">
        <w:t>der Pin</w:t>
      </w:r>
      <w:r w:rsidR="00416CB5">
        <w:t xml:space="preserve"> RP96</w:t>
      </w:r>
      <w:r w:rsidR="00C82D81">
        <w:t xml:space="preserve"> (LATF0) verwendet</w:t>
      </w:r>
      <w:r w:rsidR="0048098A">
        <w:t>.</w:t>
      </w:r>
      <w:r w:rsidR="00DA42DB">
        <w:t xml:space="preserve"> In Zeile 1 wird </w:t>
      </w:r>
      <w:r w:rsidR="00507FAF">
        <w:t xml:space="preserve">der Eingang für den Gated </w:t>
      </w:r>
      <w:proofErr w:type="spellStart"/>
      <w:r w:rsidR="00507FAF">
        <w:t>Timer</w:t>
      </w:r>
      <w:proofErr w:type="spellEnd"/>
      <w:r w:rsidR="008D63D5">
        <w:t xml:space="preserve"> nun auf diesen Pin </w:t>
      </w:r>
      <w:proofErr w:type="spellStart"/>
      <w:r w:rsidR="008D63D5">
        <w:t>gemapped</w:t>
      </w:r>
      <w:proofErr w:type="spellEnd"/>
      <w:r w:rsidR="008D63D5">
        <w:t>.</w:t>
      </w:r>
      <w:r w:rsidR="00C25F67">
        <w:t xml:space="preserve"> S</w:t>
      </w:r>
      <w:r w:rsidR="00A66D25">
        <w:t xml:space="preserve">olange der Prozessor </w:t>
      </w:r>
      <w:r w:rsidR="001E5BAD">
        <w:t xml:space="preserve">die </w:t>
      </w:r>
      <w:r w:rsidR="00061005">
        <w:t>Aufgaben wie</w:t>
      </w:r>
      <w:r w:rsidR="001E5BAD">
        <w:t xml:space="preserve"> </w:t>
      </w:r>
      <w:proofErr w:type="spellStart"/>
      <w:proofErr w:type="gramStart"/>
      <w:r w:rsidR="001E5BAD">
        <w:t>BlinkX</w:t>
      </w:r>
      <w:proofErr w:type="spellEnd"/>
      <w:r w:rsidR="001E5BAD">
        <w:t>(</w:t>
      </w:r>
      <w:proofErr w:type="gramEnd"/>
      <w:r w:rsidR="001E5BAD">
        <w:t xml:space="preserve">) und </w:t>
      </w:r>
      <w:proofErr w:type="spellStart"/>
      <w:r w:rsidR="001E5BAD">
        <w:t>TasterX</w:t>
      </w:r>
      <w:proofErr w:type="spellEnd"/>
      <w:r w:rsidR="001E5BAD">
        <w:t xml:space="preserve">() bearbeitet zählt der </w:t>
      </w:r>
      <w:proofErr w:type="spellStart"/>
      <w:r w:rsidR="001E5BAD">
        <w:t>Timer</w:t>
      </w:r>
      <w:proofErr w:type="spellEnd"/>
      <w:r w:rsidR="001E5BAD">
        <w:t xml:space="preserve"> hoch</w:t>
      </w:r>
      <w:r w:rsidR="00050C4D">
        <w:t>. Somit kann die Rechenzeit bestimmt werden.</w:t>
      </w:r>
      <w:r w:rsidR="000158C2">
        <w:t xml:space="preserve"> Die Funktion </w:t>
      </w:r>
      <w:proofErr w:type="spellStart"/>
      <w:proofErr w:type="gramStart"/>
      <w:r w:rsidR="000158C2">
        <w:t>measureProcesstime</w:t>
      </w:r>
      <w:proofErr w:type="spellEnd"/>
      <w:r w:rsidR="000158C2">
        <w:t>(</w:t>
      </w:r>
      <w:proofErr w:type="gramEnd"/>
      <w:r w:rsidR="000158C2">
        <w:t xml:space="preserve">) wird alle 10ms aufgerufen und </w:t>
      </w:r>
      <w:r w:rsidR="00FD6251">
        <w:t xml:space="preserve">bestimmt nach 10s </w:t>
      </w:r>
      <w:r w:rsidR="00E0228C">
        <w:t>die mittlere Auslastung des Prozessors.</w:t>
      </w:r>
    </w:p>
    <w:p w14:paraId="460EB2F7" w14:textId="77777777" w:rsidR="00BE17C8" w:rsidRDefault="00BE17C8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3D6031BA" w14:textId="17BAE39A" w:rsidR="00BF1916" w:rsidRDefault="00C6569B" w:rsidP="00C6569B">
      <w:pPr>
        <w:pStyle w:val="Heading2"/>
      </w:pPr>
      <w:proofErr w:type="spellStart"/>
      <w:proofErr w:type="gramStart"/>
      <w:r>
        <w:t>measureProcesstime</w:t>
      </w:r>
      <w:proofErr w:type="spellEnd"/>
      <w:r>
        <w:t>(</w:t>
      </w:r>
      <w:proofErr w:type="gramEnd"/>
      <w:r>
        <w:t>)</w:t>
      </w:r>
    </w:p>
    <w:p w14:paraId="5B024CE0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proofErr w:type="spellStart"/>
      <w:r w:rsidRPr="00C6569B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measureProcesstime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proofErr w:type="gram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024C1DE9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6569B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uint16_t time = 0;  </w:t>
      </w:r>
    </w:p>
    <w:p w14:paraId="3D243775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time++;  </w:t>
      </w:r>
    </w:p>
    <w:p w14:paraId="317045BE" w14:textId="6C384AA3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 w:rsidRPr="00C6569B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(time &gt;= </w:t>
      </w:r>
      <w:r w:rsidR="008E1331" w:rsidRPr="008E133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MESSZEIT_</w:t>
      </w:r>
      <w:proofErr w:type="gramStart"/>
      <w:r w:rsidR="008E1331" w:rsidRPr="008E133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MS</w:t>
      </w: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</w:t>
      </w:r>
      <w:proofErr w:type="gram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B306A62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6569B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Auslastung;  </w:t>
      </w:r>
    </w:p>
    <w:p w14:paraId="4B6DFBB5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uint16_t </w:t>
      </w:r>
      <w:proofErr w:type="spellStart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lsw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TMR2;  </w:t>
      </w:r>
    </w:p>
    <w:p w14:paraId="555E1AE1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uint16_t </w:t>
      </w:r>
      <w:proofErr w:type="spellStart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msw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= TMR3HLD;  </w:t>
      </w:r>
    </w:p>
    <w:p w14:paraId="163A188F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4DCCF23A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6569B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Auslastung1 = (</w:t>
      </w:r>
      <w:proofErr w:type="spellStart"/>
      <w:r w:rsidRPr="00C6569B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</w:t>
      </w:r>
      <w:proofErr w:type="spellStart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lsw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 10;  </w:t>
      </w:r>
    </w:p>
    <w:p w14:paraId="4A757176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C6569B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Auslastung2 = (</w:t>
      </w:r>
      <w:proofErr w:type="spellStart"/>
      <w:r w:rsidRPr="00C6569B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</w:t>
      </w:r>
      <w:proofErr w:type="spellStart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msw</w:t>
      </w:r>
      <w:proofErr w:type="spellEnd"/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*65535*10;  </w:t>
      </w:r>
    </w:p>
    <w:p w14:paraId="168EA645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Auslastung = (Auslastung1 + Auslastung2) / (FCY);  </w:t>
      </w:r>
    </w:p>
    <w:p w14:paraId="798D55D7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time = 0;  </w:t>
      </w:r>
    </w:p>
    <w:p w14:paraId="3E2322D3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TMR3HLD=0;  </w:t>
      </w:r>
    </w:p>
    <w:p w14:paraId="64FBCD18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TMR3 = 0; </w:t>
      </w:r>
      <w:r w:rsidRPr="00C6569B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Clear 32-bit Timer (</w:t>
      </w:r>
      <w:proofErr w:type="spellStart"/>
      <w:r w:rsidRPr="00C6569B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msw</w:t>
      </w:r>
      <w:proofErr w:type="spellEnd"/>
      <w:r w:rsidRPr="00C6569B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)</w:t>
      </w: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AF806C2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TMR2 = 0;  </w:t>
      </w:r>
    </w:p>
    <w:p w14:paraId="08280FAE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03EE3977" w14:textId="77777777" w:rsidR="00C6569B" w:rsidRPr="00C6569B" w:rsidRDefault="00C6569B" w:rsidP="008E1331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6569B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0C324078" w14:textId="77777777" w:rsidR="00CF1C20" w:rsidRPr="00CF1C20" w:rsidRDefault="00CF1C20" w:rsidP="00CF1C20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</w:p>
    <w:p w14:paraId="22ED8BCE" w14:textId="3B56CE39" w:rsidR="00CF1C20" w:rsidRPr="00CF1C20" w:rsidRDefault="00CF1C20" w:rsidP="00CF1C20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F1C20">
        <w:rPr>
          <w:rFonts w:ascii="Consolas" w:hAnsi="Consolas" w:cs="Times New Roman"/>
          <w:color w:val="808080"/>
          <w:sz w:val="18"/>
          <w:szCs w:val="18"/>
          <w:bdr w:val="none" w:sz="0" w:space="0" w:color="auto" w:frame="1"/>
        </w:rPr>
        <w:t>#define HEARTBEAT_MS 10</w:t>
      </w:r>
      <w:r w:rsidRPr="00CF1C2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E192E50" w14:textId="40D7BDC1" w:rsidR="00CF1C20" w:rsidRPr="00CF1C20" w:rsidRDefault="00CF1C20" w:rsidP="00CF1C20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CF1C20">
        <w:rPr>
          <w:rFonts w:ascii="Consolas" w:hAnsi="Consolas" w:cs="Times New Roman"/>
          <w:color w:val="808080"/>
          <w:sz w:val="18"/>
          <w:szCs w:val="18"/>
          <w:bdr w:val="none" w:sz="0" w:space="0" w:color="auto" w:frame="1"/>
        </w:rPr>
        <w:t>#define MESSZEIT_MS 1000 // entspricht einer Messzeit von 10s, gilt nur für HEARTBEAT_MS=10</w:t>
      </w:r>
      <w:r w:rsidRPr="00CF1C2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829F843" w14:textId="77777777" w:rsidR="008E1331" w:rsidRPr="008E1331" w:rsidRDefault="008E1331" w:rsidP="008E1331"/>
    <w:p w14:paraId="40807551" w14:textId="1D67CD5B" w:rsidR="00BE739C" w:rsidRDefault="00BE739C" w:rsidP="00C6569B"/>
    <w:p w14:paraId="3A948F30" w14:textId="40D7BDC1" w:rsidR="001F26C0" w:rsidRDefault="00927D7E" w:rsidP="00C6569B">
      <w:r>
        <w:t xml:space="preserve">Diese Funktion wird von der </w:t>
      </w:r>
      <w:proofErr w:type="gramStart"/>
      <w:r>
        <w:t>Main(</w:t>
      </w:r>
      <w:proofErr w:type="gramEnd"/>
      <w:r>
        <w:t xml:space="preserve">)-Funktion nach 10ms aufgerufen und </w:t>
      </w:r>
      <w:r w:rsidR="00B74CD5">
        <w:t xml:space="preserve">zählt in den ersten 1000 Aufrufen </w:t>
      </w:r>
      <w:r w:rsidR="006747B9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Aufrufe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10000ms</m:t>
            </m:r>
          </m:num>
          <m:den>
            <m:r>
              <w:rPr>
                <w:rFonts w:ascii="Cambria Math" w:hAnsi="Cambria Math"/>
              </w:rPr>
              <m:t>10ms</m:t>
            </m:r>
          </m:den>
        </m:f>
        <m:r>
          <w:rPr>
            <w:rFonts w:ascii="Cambria Math" w:hAnsi="Cambria Math"/>
          </w:rPr>
          <m:t>=1000</m:t>
        </m:r>
      </m:oMath>
      <w:r w:rsidR="008601BA">
        <w:t xml:space="preserve">) </w:t>
      </w:r>
      <w:r w:rsidR="00DC2093">
        <w:t>eine Variable</w:t>
      </w:r>
      <w:r w:rsidR="007343FE">
        <w:t xml:space="preserve"> „time“ </w:t>
      </w:r>
      <w:r w:rsidR="003C4C39">
        <w:t>hoch</w:t>
      </w:r>
      <w:r w:rsidR="001F26C0">
        <w:t xml:space="preserve">. Sobald </w:t>
      </w:r>
      <w:r w:rsidR="0001713D">
        <w:t xml:space="preserve">nach 10s die innere </w:t>
      </w:r>
      <w:proofErr w:type="spellStart"/>
      <w:proofErr w:type="gramStart"/>
      <w:r w:rsidR="0001713D">
        <w:t>if</w:t>
      </w:r>
      <w:proofErr w:type="spellEnd"/>
      <w:r w:rsidR="0001713D">
        <w:t>(</w:t>
      </w:r>
      <w:proofErr w:type="gramEnd"/>
      <w:r w:rsidR="0001713D">
        <w:t xml:space="preserve">)-Schleife betreten wird, </w:t>
      </w:r>
      <w:r w:rsidR="00993F26">
        <w:t xml:space="preserve">werden zuerst in Zeile 6 und 7 die </w:t>
      </w:r>
      <w:proofErr w:type="spellStart"/>
      <w:r w:rsidR="00EB67E9">
        <w:t>Timer</w:t>
      </w:r>
      <w:proofErr w:type="spellEnd"/>
      <w:r w:rsidR="00EB67E9">
        <w:t xml:space="preserve">-Werte der beiden </w:t>
      </w:r>
      <w:proofErr w:type="spellStart"/>
      <w:r w:rsidR="00EB67E9">
        <w:t>Timer</w:t>
      </w:r>
      <w:proofErr w:type="spellEnd"/>
      <w:r w:rsidR="00EB67E9">
        <w:t xml:space="preserve"> in die Variablen </w:t>
      </w:r>
      <w:proofErr w:type="spellStart"/>
      <w:r w:rsidR="00EB67E9">
        <w:t>lsw</w:t>
      </w:r>
      <w:proofErr w:type="spellEnd"/>
      <w:r w:rsidR="00EB67E9">
        <w:t xml:space="preserve"> und </w:t>
      </w:r>
      <w:proofErr w:type="spellStart"/>
      <w:r w:rsidR="00EB67E9">
        <w:t>msw</w:t>
      </w:r>
      <w:proofErr w:type="spellEnd"/>
      <w:r w:rsidR="00EB67E9">
        <w:t xml:space="preserve"> geschrieben.</w:t>
      </w:r>
      <w:r w:rsidR="00FD02E6">
        <w:t xml:space="preserve"> </w:t>
      </w:r>
      <w:r w:rsidR="001F050F">
        <w:t>Da der Timer2</w:t>
      </w:r>
      <w:r w:rsidR="00265760">
        <w:t>,</w:t>
      </w:r>
      <w:r w:rsidR="0095066C">
        <w:t xml:space="preserve"> nachdem er bei 655</w:t>
      </w:r>
      <w:r w:rsidR="00E30425">
        <w:t xml:space="preserve">35 </w:t>
      </w:r>
      <w:r w:rsidR="005E012F">
        <w:t>angekommen ist</w:t>
      </w:r>
      <w:r w:rsidR="00265760">
        <w:t xml:space="preserve"> überläuft, </w:t>
      </w:r>
      <w:r w:rsidR="004B42C1">
        <w:t xml:space="preserve">zählt dann Timer3 um +1 hoch. Damit entspricht eine 1 im Timer3 </w:t>
      </w:r>
      <w:r w:rsidR="006C2022">
        <w:t>65535</w:t>
      </w:r>
      <w:r w:rsidR="00B26939">
        <w:t xml:space="preserve"> </w:t>
      </w:r>
      <w:proofErr w:type="spellStart"/>
      <w:r w:rsidR="00B26939">
        <w:t>cycles</w:t>
      </w:r>
      <w:proofErr w:type="spellEnd"/>
      <w:r w:rsidR="002A276E">
        <w:t>.</w:t>
      </w:r>
      <w:r w:rsidR="00486ADC">
        <w:t xml:space="preserve"> </w:t>
      </w:r>
      <w:r w:rsidR="005E6BE5">
        <w:t xml:space="preserve">Die Auslastung wird für beide </w:t>
      </w:r>
      <w:proofErr w:type="spellStart"/>
      <w:r w:rsidR="005009C0">
        <w:t>Timer</w:t>
      </w:r>
      <w:proofErr w:type="spellEnd"/>
      <w:r w:rsidR="005009C0">
        <w:t xml:space="preserve"> separat berechnet und in Prozent angegeben:</w:t>
      </w:r>
    </w:p>
    <w:p w14:paraId="5F0F9DBE" w14:textId="1E15D27C" w:rsidR="005009C0" w:rsidRPr="00554D87" w:rsidRDefault="005009C0" w:rsidP="005009C0">
      <w:pPr>
        <w:jc w:val="center"/>
        <w:rPr>
          <w:oMath/>
        </w:rPr>
      </w:pPr>
      <m:oMathPara>
        <m:oMath>
          <m:r>
            <w:rPr>
              <w:rFonts w:ascii="Cambria Math" w:hAnsi="Cambria Math"/>
            </w:rPr>
            <m:t xml:space="preserve">Auslastung1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lsw*100</m:t>
              </m:r>
            </m:num>
            <m:den>
              <m:r>
                <w:rPr>
                  <w:rFonts w:ascii="Cambria Math" w:hAnsi="Cambria Math"/>
                </w:rPr>
                <m:t>10s</m:t>
              </m:r>
            </m:den>
          </m:f>
        </m:oMath>
      </m:oMathPara>
    </w:p>
    <w:p w14:paraId="1C2B35E0" w14:textId="44E97627" w:rsidR="00554D87" w:rsidRPr="00D33B91" w:rsidRDefault="00C32774" w:rsidP="005009C0">
      <w:pPr>
        <w:jc w:val="center"/>
      </w:pPr>
      <m:oMathPara>
        <m:oMath>
          <m:r>
            <w:rPr>
              <w:rFonts w:ascii="Cambria Math" w:hAnsi="Cambria Math"/>
            </w:rPr>
            <m:t xml:space="preserve">Auslastung2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msw*65535*100</m:t>
              </m:r>
            </m:num>
            <m:den>
              <m:r>
                <w:rPr>
                  <w:rFonts w:ascii="Cambria Math" w:hAnsi="Cambria Math"/>
                </w:rPr>
                <m:t>10s</m:t>
              </m:r>
            </m:den>
          </m:f>
        </m:oMath>
      </m:oMathPara>
    </w:p>
    <w:p w14:paraId="74E1A604" w14:textId="539E933C" w:rsidR="00BE10CB" w:rsidRDefault="00D33B91" w:rsidP="00D33B91">
      <w:r>
        <w:t xml:space="preserve">Um dann die Gesamtlast zu erhalten werden die beiden Prozentwerte </w:t>
      </w:r>
      <w:r w:rsidR="008E4442">
        <w:t>summiert, und durch die aktuelle halbe Systemfrequenz dividiert.</w:t>
      </w:r>
      <w:r w:rsidR="00E033FB">
        <w:t xml:space="preserve"> In den letzten Zeilen wird abschließend dafür gesorgt, dass die </w:t>
      </w:r>
      <w:proofErr w:type="spellStart"/>
      <w:r w:rsidR="00E033FB">
        <w:t>Timer</w:t>
      </w:r>
      <w:proofErr w:type="spellEnd"/>
      <w:r w:rsidR="00E033FB">
        <w:t xml:space="preserve"> wieder bei „0“ anfangen, und sich beim nächsten Durchlauf nicht summieren.</w:t>
      </w:r>
    </w:p>
    <w:p w14:paraId="0FE0B4C3" w14:textId="77777777" w:rsidR="00A356DF" w:rsidRDefault="00A356DF">
      <w:pPr>
        <w:shd w:val="clear" w:color="auto" w:fill="auto"/>
        <w:spacing w:before="0" w:beforeAutospacing="0" w:after="160" w:afterAutospacing="0" w:line="259" w:lineRule="auto"/>
      </w:pPr>
      <w:r>
        <w:br w:type="page"/>
      </w:r>
    </w:p>
    <w:p w14:paraId="363DC3E1" w14:textId="116CB81C" w:rsidR="006972A4" w:rsidRDefault="00A356DF" w:rsidP="00A356DF">
      <w:pPr>
        <w:pStyle w:val="Heading2"/>
        <w:rPr>
          <w:rFonts w:eastAsia="Times New Roman"/>
        </w:rPr>
      </w:pPr>
      <w:r>
        <w:rPr>
          <w:rFonts w:eastAsia="Times New Roman"/>
        </w:rPr>
        <w:t>Messergebnisse</w:t>
      </w:r>
    </w:p>
    <w:p w14:paraId="58CC8706" w14:textId="6617E376" w:rsidR="00A356DF" w:rsidRDefault="00C23D9A" w:rsidP="00A356DF">
      <w:pPr>
        <w:rPr>
          <w:oMath/>
        </w:rPr>
      </w:pPr>
      <w:r>
        <w:t xml:space="preserve">Für verschiedene Systemfrequenzen wurden folgende Werte im </w:t>
      </w:r>
      <w:proofErr w:type="spellStart"/>
      <w:r>
        <w:t>Debug</w:t>
      </w:r>
      <w:proofErr w:type="spellEnd"/>
      <w:r w:rsidR="009061AF">
        <w:t>-Modus bestimmt: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0"/>
        <w:gridCol w:w="2083"/>
      </w:tblGrid>
      <w:tr w:rsidR="00D752EC" w14:paraId="514F08A0" w14:textId="77777777" w:rsidTr="00550316">
        <w:trPr>
          <w:jc w:val="center"/>
        </w:trPr>
        <w:tc>
          <w:tcPr>
            <w:tcW w:w="0" w:type="auto"/>
          </w:tcPr>
          <w:p w14:paraId="27EA0D1D" w14:textId="5CA426AE" w:rsidR="00D752EC" w:rsidRPr="00550316" w:rsidRDefault="00D752EC" w:rsidP="00550316">
            <w:pPr>
              <w:shd w:val="clear" w:color="auto" w:fill="auto"/>
              <w:jc w:val="center"/>
              <w:rPr>
                <w:b/>
              </w:rPr>
            </w:pPr>
            <w:r w:rsidRPr="00550316">
              <w:rPr>
                <w:b/>
              </w:rPr>
              <w:t>Systemfrequenz in MHz</w:t>
            </w:r>
          </w:p>
        </w:tc>
        <w:tc>
          <w:tcPr>
            <w:tcW w:w="0" w:type="auto"/>
          </w:tcPr>
          <w:p w14:paraId="5905DF29" w14:textId="502CF741" w:rsidR="00D752EC" w:rsidRPr="00550316" w:rsidRDefault="00D752EC" w:rsidP="00550316">
            <w:pPr>
              <w:shd w:val="clear" w:color="auto" w:fill="auto"/>
              <w:jc w:val="center"/>
              <w:rPr>
                <w:b/>
              </w:rPr>
            </w:pPr>
            <w:r w:rsidRPr="00550316">
              <w:rPr>
                <w:b/>
              </w:rPr>
              <w:t>Auslastung in %</w:t>
            </w:r>
          </w:p>
        </w:tc>
      </w:tr>
      <w:tr w:rsidR="00D752EC" w14:paraId="1373F6EE" w14:textId="77777777" w:rsidTr="00550316">
        <w:trPr>
          <w:jc w:val="center"/>
        </w:trPr>
        <w:tc>
          <w:tcPr>
            <w:tcW w:w="0" w:type="auto"/>
          </w:tcPr>
          <w:p w14:paraId="600ACF12" w14:textId="72F0E71D" w:rsidR="00D752EC" w:rsidRDefault="00343D7F" w:rsidP="00550316">
            <w:pPr>
              <w:shd w:val="clear" w:color="auto" w:fill="auto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19B6C36D" w14:textId="48003128" w:rsidR="00D752EC" w:rsidRDefault="00343D7F" w:rsidP="00550316">
            <w:pPr>
              <w:shd w:val="clear" w:color="auto" w:fill="auto"/>
              <w:jc w:val="center"/>
            </w:pPr>
            <w:r>
              <w:t>0,114</w:t>
            </w:r>
          </w:p>
        </w:tc>
      </w:tr>
      <w:tr w:rsidR="00D752EC" w14:paraId="401401D1" w14:textId="77777777" w:rsidTr="00550316">
        <w:trPr>
          <w:jc w:val="center"/>
        </w:trPr>
        <w:tc>
          <w:tcPr>
            <w:tcW w:w="0" w:type="auto"/>
          </w:tcPr>
          <w:p w14:paraId="62D4C321" w14:textId="2721B024" w:rsidR="00D752EC" w:rsidRDefault="00403355" w:rsidP="00550316">
            <w:pPr>
              <w:shd w:val="clear" w:color="auto" w:fill="auto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174EAB72" w14:textId="3F938ED3" w:rsidR="00D752EC" w:rsidRDefault="00403355" w:rsidP="00550316">
            <w:pPr>
              <w:shd w:val="clear" w:color="auto" w:fill="auto"/>
              <w:jc w:val="center"/>
            </w:pPr>
            <w:r>
              <w:t>0</w:t>
            </w:r>
            <w:r w:rsidR="00550316">
              <w:t>,</w:t>
            </w:r>
            <w:r>
              <w:t>0572</w:t>
            </w:r>
          </w:p>
        </w:tc>
      </w:tr>
      <w:tr w:rsidR="00D752EC" w14:paraId="69CB4935" w14:textId="77777777" w:rsidTr="00550316">
        <w:trPr>
          <w:jc w:val="center"/>
        </w:trPr>
        <w:tc>
          <w:tcPr>
            <w:tcW w:w="0" w:type="auto"/>
          </w:tcPr>
          <w:p w14:paraId="5A967AC0" w14:textId="7C05564E" w:rsidR="00D752EC" w:rsidRDefault="0014622F" w:rsidP="00550316">
            <w:pPr>
              <w:shd w:val="clear" w:color="auto" w:fill="auto"/>
              <w:jc w:val="center"/>
            </w:pPr>
            <w:r>
              <w:t>140</w:t>
            </w:r>
          </w:p>
        </w:tc>
        <w:tc>
          <w:tcPr>
            <w:tcW w:w="0" w:type="auto"/>
          </w:tcPr>
          <w:p w14:paraId="59F0110F" w14:textId="6096E7A9" w:rsidR="00D752EC" w:rsidRDefault="0014622F" w:rsidP="00550316">
            <w:pPr>
              <w:shd w:val="clear" w:color="auto" w:fill="auto"/>
              <w:jc w:val="center"/>
            </w:pPr>
            <w:r>
              <w:t>0</w:t>
            </w:r>
            <w:r w:rsidR="00550316">
              <w:t>,</w:t>
            </w:r>
            <w:r>
              <w:t>041</w:t>
            </w:r>
          </w:p>
        </w:tc>
      </w:tr>
      <w:tr w:rsidR="00D752EC" w14:paraId="1DADA2F5" w14:textId="77777777" w:rsidTr="00550316">
        <w:trPr>
          <w:jc w:val="center"/>
        </w:trPr>
        <w:tc>
          <w:tcPr>
            <w:tcW w:w="0" w:type="auto"/>
          </w:tcPr>
          <w:p w14:paraId="36C47183" w14:textId="7FC0E894" w:rsidR="00D752EC" w:rsidRDefault="000A3F45" w:rsidP="00550316">
            <w:pPr>
              <w:shd w:val="clear" w:color="auto" w:fill="auto"/>
              <w:jc w:val="center"/>
            </w:pPr>
            <w:r>
              <w:t>7,37</w:t>
            </w:r>
          </w:p>
        </w:tc>
        <w:tc>
          <w:tcPr>
            <w:tcW w:w="0" w:type="auto"/>
          </w:tcPr>
          <w:p w14:paraId="294380B7" w14:textId="1F2F566D" w:rsidR="00D752EC" w:rsidRDefault="00550316" w:rsidP="00550316">
            <w:pPr>
              <w:shd w:val="clear" w:color="auto" w:fill="auto"/>
              <w:jc w:val="center"/>
            </w:pPr>
            <w:r>
              <w:t>0,776</w:t>
            </w:r>
          </w:p>
        </w:tc>
      </w:tr>
    </w:tbl>
    <w:p w14:paraId="28DE10DD" w14:textId="77777777" w:rsidR="00D33B91" w:rsidRPr="00550316" w:rsidRDefault="00D33B91" w:rsidP="00550316">
      <w:pPr>
        <w:pStyle w:val="Header"/>
        <w:tabs>
          <w:tab w:val="clear" w:pos="4536"/>
          <w:tab w:val="clear" w:pos="9072"/>
        </w:tabs>
        <w:spacing w:after="100"/>
        <w:rPr>
          <w:rFonts w:ascii="Cambria Math" w:hAnsi="Cambria Math"/>
          <w:oMath/>
        </w:rPr>
      </w:pPr>
    </w:p>
    <w:sectPr w:rsidR="00D33B91" w:rsidRPr="00550316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BF8450" w14:textId="77777777" w:rsidR="00BE739C" w:rsidRDefault="00BE739C" w:rsidP="00534988">
      <w:r>
        <w:separator/>
      </w:r>
    </w:p>
  </w:endnote>
  <w:endnote w:type="continuationSeparator" w:id="0">
    <w:p w14:paraId="5C8AB9A0" w14:textId="77777777" w:rsidR="00BE739C" w:rsidRDefault="00BE739C" w:rsidP="00534988">
      <w:r>
        <w:continuationSeparator/>
      </w:r>
    </w:p>
  </w:endnote>
  <w:endnote w:type="continuationNotice" w:id="1">
    <w:p w14:paraId="0BD1A179" w14:textId="77777777" w:rsidR="00BE739C" w:rsidRDefault="00BE739C" w:rsidP="00534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1273BD" w14:textId="77777777" w:rsidR="00BE739C" w:rsidRDefault="00BE739C" w:rsidP="00534988">
      <w:r>
        <w:separator/>
      </w:r>
    </w:p>
  </w:footnote>
  <w:footnote w:type="continuationSeparator" w:id="0">
    <w:p w14:paraId="28BA454B" w14:textId="77777777" w:rsidR="00BE739C" w:rsidRDefault="00BE739C" w:rsidP="00534988">
      <w:r>
        <w:continuationSeparator/>
      </w:r>
    </w:p>
  </w:footnote>
  <w:footnote w:type="continuationNotice" w:id="1">
    <w:p w14:paraId="7CE22E66" w14:textId="77777777" w:rsidR="00BE739C" w:rsidRDefault="00BE739C" w:rsidP="00534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64BB06" w14:textId="1D32D599" w:rsidR="00FF2795" w:rsidRDefault="00FF2795">
    <w:pPr>
      <w:pStyle w:val="Header"/>
    </w:pPr>
    <w:r>
      <w:t>Gruppe: Leander Stark, Jonas Dollinger</w:t>
    </w:r>
    <w:r>
      <w:tab/>
    </w:r>
    <w:r>
      <w:tab/>
      <w:t xml:space="preserve">Datum: </w:t>
    </w:r>
    <w:r w:rsidR="00534988">
      <w:fldChar w:fldCharType="begin"/>
    </w:r>
    <w:r w:rsidR="00534988">
      <w:instrText xml:space="preserve"> TIME \@ "dd.MM.yyyy" </w:instrText>
    </w:r>
    <w:r w:rsidR="00534988">
      <w:fldChar w:fldCharType="separate"/>
    </w:r>
    <w:r w:rsidR="00AB6892">
      <w:rPr>
        <w:noProof/>
      </w:rPr>
      <w:t>23.11.2020</w:t>
    </w:r>
    <w:r w:rsidR="00534988">
      <w:fldChar w:fldCharType="end"/>
    </w:r>
  </w:p>
  <w:p w14:paraId="4767A2F5" w14:textId="77777777" w:rsidR="00061317" w:rsidRDefault="00061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527A3"/>
    <w:multiLevelType w:val="multilevel"/>
    <w:tmpl w:val="AB28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A47CB"/>
    <w:multiLevelType w:val="multilevel"/>
    <w:tmpl w:val="183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C7D25"/>
    <w:multiLevelType w:val="multilevel"/>
    <w:tmpl w:val="ABDE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1F5B15"/>
    <w:multiLevelType w:val="multilevel"/>
    <w:tmpl w:val="1F2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F2819"/>
    <w:multiLevelType w:val="multilevel"/>
    <w:tmpl w:val="1A8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D50F2"/>
    <w:multiLevelType w:val="multilevel"/>
    <w:tmpl w:val="3C42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904F6"/>
    <w:multiLevelType w:val="multilevel"/>
    <w:tmpl w:val="0B9C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6326E"/>
    <w:multiLevelType w:val="multilevel"/>
    <w:tmpl w:val="CE8E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D4655"/>
    <w:multiLevelType w:val="multilevel"/>
    <w:tmpl w:val="E5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F0EF1"/>
    <w:multiLevelType w:val="multilevel"/>
    <w:tmpl w:val="F250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5"/>
  </w:num>
  <w:num w:numId="8">
    <w:abstractNumId w:val="0"/>
  </w:num>
  <w:num w:numId="9">
    <w:abstractNumId w:val="7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25"/>
    <w:rsid w:val="00011652"/>
    <w:rsid w:val="000126FF"/>
    <w:rsid w:val="000158C2"/>
    <w:rsid w:val="0001713D"/>
    <w:rsid w:val="00022474"/>
    <w:rsid w:val="0003429E"/>
    <w:rsid w:val="00037FDF"/>
    <w:rsid w:val="00043BE9"/>
    <w:rsid w:val="00050C4D"/>
    <w:rsid w:val="000572DB"/>
    <w:rsid w:val="00061005"/>
    <w:rsid w:val="00061317"/>
    <w:rsid w:val="00061BCE"/>
    <w:rsid w:val="00062F7A"/>
    <w:rsid w:val="00074585"/>
    <w:rsid w:val="00077870"/>
    <w:rsid w:val="000823BB"/>
    <w:rsid w:val="0008442A"/>
    <w:rsid w:val="00086083"/>
    <w:rsid w:val="000905F9"/>
    <w:rsid w:val="00091C13"/>
    <w:rsid w:val="000A322E"/>
    <w:rsid w:val="000A3F45"/>
    <w:rsid w:val="000B178B"/>
    <w:rsid w:val="000D0A5B"/>
    <w:rsid w:val="000D3A24"/>
    <w:rsid w:val="000D5E04"/>
    <w:rsid w:val="000E18C3"/>
    <w:rsid w:val="000F550C"/>
    <w:rsid w:val="000F6EB0"/>
    <w:rsid w:val="00104C94"/>
    <w:rsid w:val="00112ECC"/>
    <w:rsid w:val="001140B5"/>
    <w:rsid w:val="001179C9"/>
    <w:rsid w:val="001206A1"/>
    <w:rsid w:val="00120FD1"/>
    <w:rsid w:val="0012186B"/>
    <w:rsid w:val="00121A19"/>
    <w:rsid w:val="001244B8"/>
    <w:rsid w:val="0012485B"/>
    <w:rsid w:val="00130B0E"/>
    <w:rsid w:val="001343C4"/>
    <w:rsid w:val="00137C48"/>
    <w:rsid w:val="001401EA"/>
    <w:rsid w:val="0014622F"/>
    <w:rsid w:val="00152251"/>
    <w:rsid w:val="00152817"/>
    <w:rsid w:val="00152A5B"/>
    <w:rsid w:val="001610AA"/>
    <w:rsid w:val="001637D8"/>
    <w:rsid w:val="00164A76"/>
    <w:rsid w:val="00174B2E"/>
    <w:rsid w:val="00176BA1"/>
    <w:rsid w:val="0018299D"/>
    <w:rsid w:val="00182B10"/>
    <w:rsid w:val="00185176"/>
    <w:rsid w:val="001876CB"/>
    <w:rsid w:val="00191D37"/>
    <w:rsid w:val="00194A16"/>
    <w:rsid w:val="00194CDF"/>
    <w:rsid w:val="001A27DA"/>
    <w:rsid w:val="001A55AA"/>
    <w:rsid w:val="001C065D"/>
    <w:rsid w:val="001C29D6"/>
    <w:rsid w:val="001C7CCD"/>
    <w:rsid w:val="001D59F4"/>
    <w:rsid w:val="001D6E57"/>
    <w:rsid w:val="001E1477"/>
    <w:rsid w:val="001E14CF"/>
    <w:rsid w:val="001E1763"/>
    <w:rsid w:val="001E4A9F"/>
    <w:rsid w:val="001E5BAD"/>
    <w:rsid w:val="001E7501"/>
    <w:rsid w:val="001E7888"/>
    <w:rsid w:val="001F050F"/>
    <w:rsid w:val="001F26C0"/>
    <w:rsid w:val="0020704E"/>
    <w:rsid w:val="00220A51"/>
    <w:rsid w:val="00221D90"/>
    <w:rsid w:val="00234D09"/>
    <w:rsid w:val="00246D01"/>
    <w:rsid w:val="00255B23"/>
    <w:rsid w:val="00265760"/>
    <w:rsid w:val="002817B5"/>
    <w:rsid w:val="00283165"/>
    <w:rsid w:val="002A276E"/>
    <w:rsid w:val="002A27C3"/>
    <w:rsid w:val="002A4F72"/>
    <w:rsid w:val="002B382B"/>
    <w:rsid w:val="002B4726"/>
    <w:rsid w:val="002C231A"/>
    <w:rsid w:val="002C3BCB"/>
    <w:rsid w:val="002D5E01"/>
    <w:rsid w:val="002D6192"/>
    <w:rsid w:val="002E21AD"/>
    <w:rsid w:val="002E4931"/>
    <w:rsid w:val="002E4944"/>
    <w:rsid w:val="002E5C5B"/>
    <w:rsid w:val="002F0CB0"/>
    <w:rsid w:val="003014B3"/>
    <w:rsid w:val="00306334"/>
    <w:rsid w:val="00313591"/>
    <w:rsid w:val="003171A0"/>
    <w:rsid w:val="00322C09"/>
    <w:rsid w:val="003258E4"/>
    <w:rsid w:val="003304E2"/>
    <w:rsid w:val="00331EF7"/>
    <w:rsid w:val="00343D7F"/>
    <w:rsid w:val="00350158"/>
    <w:rsid w:val="00354165"/>
    <w:rsid w:val="00361C19"/>
    <w:rsid w:val="00366524"/>
    <w:rsid w:val="00371539"/>
    <w:rsid w:val="00375FDF"/>
    <w:rsid w:val="00376B6F"/>
    <w:rsid w:val="00377014"/>
    <w:rsid w:val="003770CF"/>
    <w:rsid w:val="00382DBE"/>
    <w:rsid w:val="003874C4"/>
    <w:rsid w:val="00391B6C"/>
    <w:rsid w:val="00397823"/>
    <w:rsid w:val="003A64CC"/>
    <w:rsid w:val="003B3175"/>
    <w:rsid w:val="003B6BE1"/>
    <w:rsid w:val="003C4C39"/>
    <w:rsid w:val="003C61E6"/>
    <w:rsid w:val="003D2B89"/>
    <w:rsid w:val="003E0124"/>
    <w:rsid w:val="003E13CB"/>
    <w:rsid w:val="003E2A72"/>
    <w:rsid w:val="003E3649"/>
    <w:rsid w:val="003E7879"/>
    <w:rsid w:val="003F2240"/>
    <w:rsid w:val="003F2751"/>
    <w:rsid w:val="003F6643"/>
    <w:rsid w:val="004000E4"/>
    <w:rsid w:val="00403355"/>
    <w:rsid w:val="00404811"/>
    <w:rsid w:val="004052E1"/>
    <w:rsid w:val="00413346"/>
    <w:rsid w:val="004155C9"/>
    <w:rsid w:val="00416CB5"/>
    <w:rsid w:val="00416E7D"/>
    <w:rsid w:val="0042688A"/>
    <w:rsid w:val="004514B8"/>
    <w:rsid w:val="0045688A"/>
    <w:rsid w:val="004610EA"/>
    <w:rsid w:val="00464C54"/>
    <w:rsid w:val="00470600"/>
    <w:rsid w:val="0048098A"/>
    <w:rsid w:val="00486ADC"/>
    <w:rsid w:val="00487A87"/>
    <w:rsid w:val="00490D66"/>
    <w:rsid w:val="00492719"/>
    <w:rsid w:val="004966EE"/>
    <w:rsid w:val="00497633"/>
    <w:rsid w:val="004B29B0"/>
    <w:rsid w:val="004B2CB9"/>
    <w:rsid w:val="004B42C1"/>
    <w:rsid w:val="004B7FE2"/>
    <w:rsid w:val="004C64A3"/>
    <w:rsid w:val="004D2D7F"/>
    <w:rsid w:val="004D63CC"/>
    <w:rsid w:val="004E0D5D"/>
    <w:rsid w:val="004E6271"/>
    <w:rsid w:val="004F15CA"/>
    <w:rsid w:val="00500746"/>
    <w:rsid w:val="005009C0"/>
    <w:rsid w:val="005023ED"/>
    <w:rsid w:val="00507FAF"/>
    <w:rsid w:val="00522FB4"/>
    <w:rsid w:val="005242EF"/>
    <w:rsid w:val="00526383"/>
    <w:rsid w:val="005268D3"/>
    <w:rsid w:val="00527039"/>
    <w:rsid w:val="00530E62"/>
    <w:rsid w:val="0053492D"/>
    <w:rsid w:val="00534988"/>
    <w:rsid w:val="00537FE2"/>
    <w:rsid w:val="00542017"/>
    <w:rsid w:val="00542972"/>
    <w:rsid w:val="00550233"/>
    <w:rsid w:val="00550316"/>
    <w:rsid w:val="0055110B"/>
    <w:rsid w:val="005548A5"/>
    <w:rsid w:val="00554B94"/>
    <w:rsid w:val="00554D87"/>
    <w:rsid w:val="00555180"/>
    <w:rsid w:val="00571586"/>
    <w:rsid w:val="00573210"/>
    <w:rsid w:val="00573574"/>
    <w:rsid w:val="00575BB6"/>
    <w:rsid w:val="00580D26"/>
    <w:rsid w:val="005872E7"/>
    <w:rsid w:val="00587414"/>
    <w:rsid w:val="00593E10"/>
    <w:rsid w:val="005A6021"/>
    <w:rsid w:val="005A79BC"/>
    <w:rsid w:val="005B73B7"/>
    <w:rsid w:val="005C3CE3"/>
    <w:rsid w:val="005D5302"/>
    <w:rsid w:val="005D6F7C"/>
    <w:rsid w:val="005D7125"/>
    <w:rsid w:val="005E012F"/>
    <w:rsid w:val="005E1DA5"/>
    <w:rsid w:val="005E3DAC"/>
    <w:rsid w:val="005E4BEF"/>
    <w:rsid w:val="005E6BE5"/>
    <w:rsid w:val="005F4A60"/>
    <w:rsid w:val="00604B06"/>
    <w:rsid w:val="0061379A"/>
    <w:rsid w:val="006151B8"/>
    <w:rsid w:val="00615F8C"/>
    <w:rsid w:val="006314E4"/>
    <w:rsid w:val="00635A6E"/>
    <w:rsid w:val="00635D9D"/>
    <w:rsid w:val="00637918"/>
    <w:rsid w:val="00641CFE"/>
    <w:rsid w:val="006425A5"/>
    <w:rsid w:val="00643E06"/>
    <w:rsid w:val="0064762B"/>
    <w:rsid w:val="00650001"/>
    <w:rsid w:val="006512B8"/>
    <w:rsid w:val="006527ED"/>
    <w:rsid w:val="00656D96"/>
    <w:rsid w:val="006747B9"/>
    <w:rsid w:val="006756D8"/>
    <w:rsid w:val="0067629F"/>
    <w:rsid w:val="006855BF"/>
    <w:rsid w:val="00687843"/>
    <w:rsid w:val="0069398D"/>
    <w:rsid w:val="00693D28"/>
    <w:rsid w:val="006972A4"/>
    <w:rsid w:val="006A71BC"/>
    <w:rsid w:val="006B3776"/>
    <w:rsid w:val="006B58CE"/>
    <w:rsid w:val="006C1D73"/>
    <w:rsid w:val="006C2022"/>
    <w:rsid w:val="006C3CFA"/>
    <w:rsid w:val="006D5332"/>
    <w:rsid w:val="006D5694"/>
    <w:rsid w:val="006D7880"/>
    <w:rsid w:val="006E1835"/>
    <w:rsid w:val="006E26AB"/>
    <w:rsid w:val="006E3DDC"/>
    <w:rsid w:val="00722BB6"/>
    <w:rsid w:val="00724699"/>
    <w:rsid w:val="00726A36"/>
    <w:rsid w:val="00733934"/>
    <w:rsid w:val="007343FE"/>
    <w:rsid w:val="00736FFC"/>
    <w:rsid w:val="00741886"/>
    <w:rsid w:val="00742FC3"/>
    <w:rsid w:val="007451E5"/>
    <w:rsid w:val="00757CB9"/>
    <w:rsid w:val="00775510"/>
    <w:rsid w:val="00775579"/>
    <w:rsid w:val="007828AB"/>
    <w:rsid w:val="00792B37"/>
    <w:rsid w:val="00793E84"/>
    <w:rsid w:val="007A7F98"/>
    <w:rsid w:val="007C3873"/>
    <w:rsid w:val="007D06D4"/>
    <w:rsid w:val="007E1E68"/>
    <w:rsid w:val="007F0265"/>
    <w:rsid w:val="007F02D7"/>
    <w:rsid w:val="007F5437"/>
    <w:rsid w:val="007F61D3"/>
    <w:rsid w:val="00800427"/>
    <w:rsid w:val="00803E40"/>
    <w:rsid w:val="00805750"/>
    <w:rsid w:val="00812BCC"/>
    <w:rsid w:val="00824925"/>
    <w:rsid w:val="00832D85"/>
    <w:rsid w:val="00837700"/>
    <w:rsid w:val="00842C0F"/>
    <w:rsid w:val="00852709"/>
    <w:rsid w:val="008601BA"/>
    <w:rsid w:val="0086032B"/>
    <w:rsid w:val="0086360F"/>
    <w:rsid w:val="00867FA9"/>
    <w:rsid w:val="00877332"/>
    <w:rsid w:val="00880C5C"/>
    <w:rsid w:val="00891052"/>
    <w:rsid w:val="008A12E0"/>
    <w:rsid w:val="008A19D7"/>
    <w:rsid w:val="008B0FC0"/>
    <w:rsid w:val="008B55E3"/>
    <w:rsid w:val="008C0024"/>
    <w:rsid w:val="008C195E"/>
    <w:rsid w:val="008C789E"/>
    <w:rsid w:val="008D5314"/>
    <w:rsid w:val="008D63D5"/>
    <w:rsid w:val="008E1331"/>
    <w:rsid w:val="008E3AFA"/>
    <w:rsid w:val="008E4442"/>
    <w:rsid w:val="008E5A1C"/>
    <w:rsid w:val="008E7012"/>
    <w:rsid w:val="008F6FA3"/>
    <w:rsid w:val="008F7F50"/>
    <w:rsid w:val="00901A5C"/>
    <w:rsid w:val="009061AF"/>
    <w:rsid w:val="00914D8F"/>
    <w:rsid w:val="00927D3B"/>
    <w:rsid w:val="00927D7E"/>
    <w:rsid w:val="00940DA8"/>
    <w:rsid w:val="00947BA9"/>
    <w:rsid w:val="0095066C"/>
    <w:rsid w:val="00950FBA"/>
    <w:rsid w:val="009513F7"/>
    <w:rsid w:val="00952DCC"/>
    <w:rsid w:val="009540A1"/>
    <w:rsid w:val="00957D6D"/>
    <w:rsid w:val="00966DED"/>
    <w:rsid w:val="00984A33"/>
    <w:rsid w:val="009851E4"/>
    <w:rsid w:val="00987051"/>
    <w:rsid w:val="00993F26"/>
    <w:rsid w:val="009A00EB"/>
    <w:rsid w:val="009A5C82"/>
    <w:rsid w:val="009A6C50"/>
    <w:rsid w:val="009B3299"/>
    <w:rsid w:val="009C1437"/>
    <w:rsid w:val="009C46C8"/>
    <w:rsid w:val="009C68B4"/>
    <w:rsid w:val="009D144F"/>
    <w:rsid w:val="009D38D1"/>
    <w:rsid w:val="009E2167"/>
    <w:rsid w:val="009F2F73"/>
    <w:rsid w:val="009F368F"/>
    <w:rsid w:val="009F48FE"/>
    <w:rsid w:val="009F67A2"/>
    <w:rsid w:val="00A009BC"/>
    <w:rsid w:val="00A01164"/>
    <w:rsid w:val="00A03281"/>
    <w:rsid w:val="00A04AA5"/>
    <w:rsid w:val="00A06C01"/>
    <w:rsid w:val="00A123C5"/>
    <w:rsid w:val="00A21D9F"/>
    <w:rsid w:val="00A254C4"/>
    <w:rsid w:val="00A26315"/>
    <w:rsid w:val="00A27945"/>
    <w:rsid w:val="00A356DF"/>
    <w:rsid w:val="00A35D7E"/>
    <w:rsid w:val="00A401AA"/>
    <w:rsid w:val="00A46BA0"/>
    <w:rsid w:val="00A5588A"/>
    <w:rsid w:val="00A5596D"/>
    <w:rsid w:val="00A575DC"/>
    <w:rsid w:val="00A618EF"/>
    <w:rsid w:val="00A66D25"/>
    <w:rsid w:val="00A674AA"/>
    <w:rsid w:val="00A75B99"/>
    <w:rsid w:val="00A83C29"/>
    <w:rsid w:val="00A92BD2"/>
    <w:rsid w:val="00A94C1F"/>
    <w:rsid w:val="00AA71FB"/>
    <w:rsid w:val="00AB6892"/>
    <w:rsid w:val="00AC38E2"/>
    <w:rsid w:val="00AD2EB6"/>
    <w:rsid w:val="00AD44A8"/>
    <w:rsid w:val="00AE4CD7"/>
    <w:rsid w:val="00AF1036"/>
    <w:rsid w:val="00AF566F"/>
    <w:rsid w:val="00AF76F4"/>
    <w:rsid w:val="00AF7AFF"/>
    <w:rsid w:val="00B02C15"/>
    <w:rsid w:val="00B07847"/>
    <w:rsid w:val="00B10433"/>
    <w:rsid w:val="00B13A30"/>
    <w:rsid w:val="00B20ABB"/>
    <w:rsid w:val="00B24870"/>
    <w:rsid w:val="00B25EA7"/>
    <w:rsid w:val="00B26939"/>
    <w:rsid w:val="00B27D3E"/>
    <w:rsid w:val="00B306A1"/>
    <w:rsid w:val="00B421DD"/>
    <w:rsid w:val="00B45058"/>
    <w:rsid w:val="00B534CC"/>
    <w:rsid w:val="00B61E05"/>
    <w:rsid w:val="00B63573"/>
    <w:rsid w:val="00B64C24"/>
    <w:rsid w:val="00B66180"/>
    <w:rsid w:val="00B6785E"/>
    <w:rsid w:val="00B74CD5"/>
    <w:rsid w:val="00B76C4A"/>
    <w:rsid w:val="00B9314B"/>
    <w:rsid w:val="00BA3367"/>
    <w:rsid w:val="00BA6E4A"/>
    <w:rsid w:val="00BC5F9B"/>
    <w:rsid w:val="00BD0EAB"/>
    <w:rsid w:val="00BD55EA"/>
    <w:rsid w:val="00BD5BCC"/>
    <w:rsid w:val="00BD649F"/>
    <w:rsid w:val="00BE10CB"/>
    <w:rsid w:val="00BE17C8"/>
    <w:rsid w:val="00BE24A5"/>
    <w:rsid w:val="00BE4469"/>
    <w:rsid w:val="00BE739C"/>
    <w:rsid w:val="00BF07D9"/>
    <w:rsid w:val="00BF1916"/>
    <w:rsid w:val="00BF2D21"/>
    <w:rsid w:val="00C00253"/>
    <w:rsid w:val="00C02916"/>
    <w:rsid w:val="00C032D6"/>
    <w:rsid w:val="00C06508"/>
    <w:rsid w:val="00C07B50"/>
    <w:rsid w:val="00C10C85"/>
    <w:rsid w:val="00C114E9"/>
    <w:rsid w:val="00C23D9A"/>
    <w:rsid w:val="00C25F67"/>
    <w:rsid w:val="00C262C7"/>
    <w:rsid w:val="00C30893"/>
    <w:rsid w:val="00C31D7E"/>
    <w:rsid w:val="00C31E48"/>
    <w:rsid w:val="00C32774"/>
    <w:rsid w:val="00C3395D"/>
    <w:rsid w:val="00C3559D"/>
    <w:rsid w:val="00C3721E"/>
    <w:rsid w:val="00C3732B"/>
    <w:rsid w:val="00C518BB"/>
    <w:rsid w:val="00C6569B"/>
    <w:rsid w:val="00C742C8"/>
    <w:rsid w:val="00C75E89"/>
    <w:rsid w:val="00C76C78"/>
    <w:rsid w:val="00C77168"/>
    <w:rsid w:val="00C811ED"/>
    <w:rsid w:val="00C82D81"/>
    <w:rsid w:val="00C90229"/>
    <w:rsid w:val="00C90A70"/>
    <w:rsid w:val="00CA0D6D"/>
    <w:rsid w:val="00CB3038"/>
    <w:rsid w:val="00CB3EC5"/>
    <w:rsid w:val="00CB737E"/>
    <w:rsid w:val="00CE048C"/>
    <w:rsid w:val="00CE2210"/>
    <w:rsid w:val="00CE5093"/>
    <w:rsid w:val="00CE7B8F"/>
    <w:rsid w:val="00CF1C20"/>
    <w:rsid w:val="00CF528D"/>
    <w:rsid w:val="00CF5EC1"/>
    <w:rsid w:val="00D0248A"/>
    <w:rsid w:val="00D07B4B"/>
    <w:rsid w:val="00D12DF1"/>
    <w:rsid w:val="00D17481"/>
    <w:rsid w:val="00D217DD"/>
    <w:rsid w:val="00D23869"/>
    <w:rsid w:val="00D26946"/>
    <w:rsid w:val="00D33B31"/>
    <w:rsid w:val="00D33B91"/>
    <w:rsid w:val="00D34550"/>
    <w:rsid w:val="00D62499"/>
    <w:rsid w:val="00D72547"/>
    <w:rsid w:val="00D752EC"/>
    <w:rsid w:val="00D76E8E"/>
    <w:rsid w:val="00D857D5"/>
    <w:rsid w:val="00D92BBE"/>
    <w:rsid w:val="00D96D61"/>
    <w:rsid w:val="00DA42DB"/>
    <w:rsid w:val="00DA75B4"/>
    <w:rsid w:val="00DB3A08"/>
    <w:rsid w:val="00DB6A1F"/>
    <w:rsid w:val="00DB7928"/>
    <w:rsid w:val="00DC16FE"/>
    <w:rsid w:val="00DC2093"/>
    <w:rsid w:val="00DC468D"/>
    <w:rsid w:val="00DD3BEF"/>
    <w:rsid w:val="00DD7415"/>
    <w:rsid w:val="00DE1245"/>
    <w:rsid w:val="00DE6CD9"/>
    <w:rsid w:val="00DF0590"/>
    <w:rsid w:val="00DF0896"/>
    <w:rsid w:val="00DF4879"/>
    <w:rsid w:val="00DF5B08"/>
    <w:rsid w:val="00DF6D7E"/>
    <w:rsid w:val="00DF785A"/>
    <w:rsid w:val="00E0228C"/>
    <w:rsid w:val="00E02DD2"/>
    <w:rsid w:val="00E033FB"/>
    <w:rsid w:val="00E0342D"/>
    <w:rsid w:val="00E109E8"/>
    <w:rsid w:val="00E12756"/>
    <w:rsid w:val="00E30425"/>
    <w:rsid w:val="00E34DD7"/>
    <w:rsid w:val="00E37B00"/>
    <w:rsid w:val="00E40640"/>
    <w:rsid w:val="00E42F83"/>
    <w:rsid w:val="00E450A7"/>
    <w:rsid w:val="00E5604D"/>
    <w:rsid w:val="00E612EE"/>
    <w:rsid w:val="00E61440"/>
    <w:rsid w:val="00E66158"/>
    <w:rsid w:val="00E7107B"/>
    <w:rsid w:val="00E72911"/>
    <w:rsid w:val="00E81361"/>
    <w:rsid w:val="00E821DC"/>
    <w:rsid w:val="00E849CF"/>
    <w:rsid w:val="00E84C01"/>
    <w:rsid w:val="00E85E71"/>
    <w:rsid w:val="00E9276F"/>
    <w:rsid w:val="00EA0596"/>
    <w:rsid w:val="00EA6345"/>
    <w:rsid w:val="00EB3149"/>
    <w:rsid w:val="00EB3C46"/>
    <w:rsid w:val="00EB51F9"/>
    <w:rsid w:val="00EB67E9"/>
    <w:rsid w:val="00ED4BC9"/>
    <w:rsid w:val="00ED4E81"/>
    <w:rsid w:val="00EF0F57"/>
    <w:rsid w:val="00F00E0A"/>
    <w:rsid w:val="00F04DB5"/>
    <w:rsid w:val="00F066BC"/>
    <w:rsid w:val="00F12255"/>
    <w:rsid w:val="00F12649"/>
    <w:rsid w:val="00F14157"/>
    <w:rsid w:val="00F251D0"/>
    <w:rsid w:val="00F26F4F"/>
    <w:rsid w:val="00F34031"/>
    <w:rsid w:val="00F447C8"/>
    <w:rsid w:val="00F4489D"/>
    <w:rsid w:val="00F451AE"/>
    <w:rsid w:val="00F62ACB"/>
    <w:rsid w:val="00F74932"/>
    <w:rsid w:val="00F8569F"/>
    <w:rsid w:val="00F90BF3"/>
    <w:rsid w:val="00FA2873"/>
    <w:rsid w:val="00FB497D"/>
    <w:rsid w:val="00FB5722"/>
    <w:rsid w:val="00FB6F7B"/>
    <w:rsid w:val="00FB75EB"/>
    <w:rsid w:val="00FC0E3A"/>
    <w:rsid w:val="00FC31F4"/>
    <w:rsid w:val="00FC3C68"/>
    <w:rsid w:val="00FD02E6"/>
    <w:rsid w:val="00FD47D6"/>
    <w:rsid w:val="00FD5833"/>
    <w:rsid w:val="00FD6251"/>
    <w:rsid w:val="00FE0826"/>
    <w:rsid w:val="00FE11CF"/>
    <w:rsid w:val="00FE3B1D"/>
    <w:rsid w:val="00FE5444"/>
    <w:rsid w:val="00FE75C2"/>
    <w:rsid w:val="00FF1027"/>
    <w:rsid w:val="00FF25A0"/>
    <w:rsid w:val="00FF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C25F"/>
  <w15:chartTrackingRefBased/>
  <w15:docId w15:val="{063F2D7C-527D-4953-B603-474CB80C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88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E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Überschrift 2 (Physik Bericht)"/>
    <w:basedOn w:val="Normal"/>
    <w:next w:val="Normal"/>
    <w:link w:val="Heading2Char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835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-PE-Bericht">
    <w:name w:val="Standard - PE-Bericht"/>
    <w:basedOn w:val="Normal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DefaultParagraphFont"/>
    <w:link w:val="Standard-PE-Bericht"/>
    <w:rsid w:val="00573210"/>
    <w:rPr>
      <w:sz w:val="32"/>
    </w:rPr>
  </w:style>
  <w:style w:type="character" w:customStyle="1" w:styleId="Heading2Char">
    <w:name w:val="Heading 2 Char"/>
    <w:aliases w:val="Überschrift 2 (Physik Bericht) Char"/>
    <w:basedOn w:val="DefaultParagraphFont"/>
    <w:link w:val="Heading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  <w:shd w:val="clear" w:color="auto" w:fill="FFFFFF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37701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ListParagraph">
    <w:name w:val="List Paragraph"/>
    <w:basedOn w:val="Normal"/>
    <w:uiPriority w:val="34"/>
    <w:qFormat/>
    <w:rsid w:val="00534988"/>
    <w:pPr>
      <w:ind w:left="720"/>
      <w:contextualSpacing/>
    </w:pPr>
  </w:style>
  <w:style w:type="paragraph" w:customStyle="1" w:styleId="alt">
    <w:name w:val="alt"/>
    <w:basedOn w:val="Normal"/>
    <w:rsid w:val="000D5E04"/>
    <w:pPr>
      <w:shd w:val="clear" w:color="auto" w:fill="auto"/>
    </w:pPr>
    <w:rPr>
      <w:rFonts w:ascii="Times New Roman" w:hAnsi="Times New Roman" w:cs="Times New Roman"/>
    </w:rPr>
  </w:style>
  <w:style w:type="character" w:customStyle="1" w:styleId="datatypes">
    <w:name w:val="datatypes"/>
    <w:basedOn w:val="DefaultParagraphFont"/>
    <w:rsid w:val="000D5E04"/>
  </w:style>
  <w:style w:type="character" w:customStyle="1" w:styleId="keyword">
    <w:name w:val="keyword"/>
    <w:basedOn w:val="DefaultParagraphFont"/>
    <w:rsid w:val="000D5E04"/>
  </w:style>
  <w:style w:type="character" w:customStyle="1" w:styleId="comment">
    <w:name w:val="comment"/>
    <w:basedOn w:val="DefaultParagraphFont"/>
    <w:rsid w:val="000D5E04"/>
  </w:style>
  <w:style w:type="table" w:styleId="TableGrid">
    <w:name w:val="Table Grid"/>
    <w:basedOn w:val="TableNormal"/>
    <w:uiPriority w:val="39"/>
    <w:rsid w:val="0089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00E0A"/>
    <w:rPr>
      <w:rFonts w:asciiTheme="majorHAnsi" w:eastAsiaTheme="majorEastAsia" w:hAnsiTheme="majorHAnsi" w:cstheme="majorBidi"/>
      <w:color w:val="2F5496" w:themeColor="accent1" w:themeShade="BF"/>
      <w:sz w:val="32"/>
      <w:szCs w:val="32"/>
      <w:shd w:val="clear" w:color="auto" w:fill="FFFFFF"/>
      <w:lang w:eastAsia="de-DE"/>
    </w:rPr>
  </w:style>
  <w:style w:type="character" w:customStyle="1" w:styleId="preprocessor">
    <w:name w:val="preprocessor"/>
    <w:basedOn w:val="DefaultParagraphFont"/>
    <w:rsid w:val="0069398D"/>
  </w:style>
  <w:style w:type="character" w:customStyle="1" w:styleId="Heading3Char">
    <w:name w:val="Heading 3 Char"/>
    <w:basedOn w:val="DefaultParagraphFont"/>
    <w:link w:val="Heading3"/>
    <w:uiPriority w:val="9"/>
    <w:rsid w:val="006E1835"/>
    <w:rPr>
      <w:rFonts w:ascii="Arial" w:eastAsia="Times New Roman" w:hAnsi="Arial" w:cs="Arial"/>
      <w:b/>
      <w:bCs/>
      <w:sz w:val="24"/>
      <w:szCs w:val="24"/>
      <w:shd w:val="clear" w:color="auto" w:fill="FFFFFF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ander\OneDrive\Gruppenarbeiten\Embedded\VORLAGE%20Aufgabe%203.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Aufgabe 3.1.dotx</Template>
  <TotalTime>0</TotalTime>
  <Pages>5</Pages>
  <Words>600</Words>
  <Characters>3151</Characters>
  <Application>Microsoft Office Word</Application>
  <DocSecurity>4</DocSecurity>
  <Lines>118</Lines>
  <Paragraphs>88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</dc:creator>
  <cp:keywords/>
  <dc:description/>
  <cp:lastModifiedBy>Leander Starck</cp:lastModifiedBy>
  <cp:revision>83</cp:revision>
  <cp:lastPrinted>2020-11-23T19:50:00Z</cp:lastPrinted>
  <dcterms:created xsi:type="dcterms:W3CDTF">2020-11-23T19:11:00Z</dcterms:created>
  <dcterms:modified xsi:type="dcterms:W3CDTF">2020-11-23T19:50:00Z</dcterms:modified>
</cp:coreProperties>
</file>
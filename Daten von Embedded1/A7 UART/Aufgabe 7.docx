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5A3B2" w14:textId="77777777" w:rsidR="008E7012" w:rsidRDefault="00F066BC" w:rsidP="00534988">
      <w:r>
        <w:rPr>
          <w:noProof/>
        </w:rPr>
        <w:drawing>
          <wp:inline distT="0" distB="0" distL="0" distR="0" wp14:anchorId="19196672" wp14:editId="7E7BD204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2C1" w14:textId="77777777" w:rsidR="00F066BC" w:rsidRDefault="00F066BC" w:rsidP="00F066BC"/>
    <w:p w14:paraId="461D067B" w14:textId="77777777" w:rsidR="00F066BC" w:rsidRDefault="00F066BC" w:rsidP="00F066BC"/>
    <w:p w14:paraId="628E8881" w14:textId="77777777" w:rsidR="00F066BC" w:rsidRDefault="00F066BC" w:rsidP="00F066BC"/>
    <w:p w14:paraId="1117A551" w14:textId="2DE5B187" w:rsidR="00F066BC" w:rsidRPr="00843FF0" w:rsidRDefault="00F066BC" w:rsidP="00843FF0">
      <w:pPr>
        <w:pStyle w:val="Heading1"/>
      </w:pPr>
      <w:r w:rsidRPr="00843FF0">
        <w:t xml:space="preserve">Aufgabe </w:t>
      </w:r>
      <w:r w:rsidR="00057DB5" w:rsidRPr="00843FF0">
        <w:t>7</w:t>
      </w:r>
      <w:r w:rsidR="00740A33" w:rsidRPr="00843FF0">
        <w:t>.1</w:t>
      </w:r>
    </w:p>
    <w:p w14:paraId="1215F11E" w14:textId="77777777" w:rsidR="00843FF0" w:rsidRPr="00843FF0" w:rsidRDefault="00843FF0" w:rsidP="00843FF0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843FF0">
        <w:rPr>
          <w:rFonts w:ascii="Helvetica" w:hAnsi="Helvetica" w:cs="Helvetica"/>
          <w:color w:val="2D3B45"/>
        </w:rPr>
        <w:t>Schreiben Sie ein einfaches Programm, welches über die serielle Schnittstelle RS232 Daten an einen angeschlossenen PC sendet.</w:t>
      </w:r>
    </w:p>
    <w:p w14:paraId="6ECFC18B" w14:textId="5F631A6A" w:rsidR="00843FF0" w:rsidRPr="00843FF0" w:rsidRDefault="00843FF0" w:rsidP="00843FF0">
      <w:pPr>
        <w:numPr>
          <w:ilvl w:val="0"/>
          <w:numId w:val="13"/>
        </w:numPr>
        <w:ind w:left="1095"/>
        <w:rPr>
          <w:rFonts w:ascii="Helvetica" w:hAnsi="Helvetica" w:cs="Helvetica"/>
          <w:color w:val="2D3B45"/>
        </w:rPr>
      </w:pPr>
      <w:r w:rsidRPr="00843FF0">
        <w:rPr>
          <w:rFonts w:ascii="Helvetica" w:hAnsi="Helvetica" w:cs="Helvetica"/>
          <w:color w:val="2D3B45"/>
        </w:rPr>
        <w:t>Nach dem Start des Mikrocontrollerprogrammes soll die Nachricht "Hello World\n" verschickt werden.</w:t>
      </w:r>
    </w:p>
    <w:p w14:paraId="3340F3CC" w14:textId="77777777" w:rsidR="00843FF0" w:rsidRPr="00843FF0" w:rsidRDefault="00843FF0" w:rsidP="00843FF0">
      <w:pPr>
        <w:numPr>
          <w:ilvl w:val="0"/>
          <w:numId w:val="13"/>
        </w:numPr>
        <w:ind w:left="1095"/>
        <w:rPr>
          <w:rFonts w:ascii="Helvetica" w:hAnsi="Helvetica" w:cs="Helvetica"/>
          <w:color w:val="2D3B45"/>
        </w:rPr>
      </w:pPr>
      <w:r w:rsidRPr="00843FF0">
        <w:rPr>
          <w:rFonts w:ascii="Helvetica" w:hAnsi="Helvetica" w:cs="Helvetica"/>
          <w:color w:val="2D3B45"/>
        </w:rPr>
        <w:t>Im Sekundenrythmus soll, als eine Art von Heartbeat, die aktuelle Betriebszeit in Sekunden verschickt werden.</w:t>
      </w:r>
    </w:p>
    <w:p w14:paraId="1F8E5B91" w14:textId="31C0CC79" w:rsidR="00ED3FEF" w:rsidRDefault="00843FF0" w:rsidP="00ED3FEF">
      <w:pPr>
        <w:numPr>
          <w:ilvl w:val="0"/>
          <w:numId w:val="13"/>
        </w:numPr>
        <w:ind w:left="1095"/>
        <w:rPr>
          <w:rFonts w:ascii="Helvetica" w:hAnsi="Helvetica" w:cs="Helvetica"/>
          <w:color w:val="2D3B45"/>
        </w:rPr>
      </w:pPr>
      <w:r w:rsidRPr="00843FF0">
        <w:rPr>
          <w:rFonts w:ascii="Helvetica" w:hAnsi="Helvetica" w:cs="Helvetica"/>
          <w:color w:val="2D3B45"/>
        </w:rPr>
        <w:t>Übertragungsparameter: 9600 Baud, 8 Datenbits, no</w:t>
      </w:r>
      <w:r w:rsidR="00A83C5F">
        <w:rPr>
          <w:rFonts w:ascii="Helvetica" w:hAnsi="Helvetica" w:cs="Helvetica"/>
          <w:color w:val="2D3B45"/>
        </w:rPr>
        <w:t>-</w:t>
      </w:r>
      <w:r w:rsidRPr="00843FF0">
        <w:rPr>
          <w:rFonts w:ascii="Helvetica" w:hAnsi="Helvetica" w:cs="Helvetica"/>
          <w:color w:val="2D3B45"/>
        </w:rPr>
        <w:t>parity, 1 Stopbit</w:t>
      </w:r>
    </w:p>
    <w:p w14:paraId="5AFE80E2" w14:textId="77777777" w:rsidR="00ED3FEF" w:rsidRPr="00ED3FEF" w:rsidRDefault="00ED3FEF" w:rsidP="00ED3FEF">
      <w:pPr>
        <w:ind w:left="1095"/>
        <w:rPr>
          <w:rFonts w:ascii="Helvetica" w:hAnsi="Helvetica" w:cs="Helvetica"/>
          <w:color w:val="2D3B45"/>
        </w:rPr>
      </w:pPr>
    </w:p>
    <w:p w14:paraId="0EAF18D1" w14:textId="5778775D" w:rsidR="00ED3FEF" w:rsidRPr="00ED3FEF" w:rsidRDefault="00ED3FEF" w:rsidP="00ED3FEF">
      <w:pPr>
        <w:numPr>
          <w:ilvl w:val="0"/>
          <w:numId w:val="13"/>
        </w:numPr>
        <w:rPr>
          <w:rFonts w:ascii="Helvetica" w:hAnsi="Helvetica" w:cs="Helvetica"/>
          <w:color w:val="2D3B45"/>
        </w:rPr>
      </w:pPr>
      <w:r w:rsidRPr="00ED3FEF">
        <w:rPr>
          <w:rFonts w:ascii="Helvetica" w:hAnsi="Helvetica" w:cs="Helvetica"/>
          <w:color w:val="2D3B45"/>
        </w:rPr>
        <w:t>Implementieren Sie den Datenversand mittels Interrupt Service Routinen (ISR).</w:t>
      </w:r>
    </w:p>
    <w:p w14:paraId="6E57D0E1" w14:textId="4C7111F4" w:rsidR="00ED3FEF" w:rsidRDefault="00ED3FEF" w:rsidP="00ED3FEF">
      <w:pPr>
        <w:numPr>
          <w:ilvl w:val="0"/>
          <w:numId w:val="13"/>
        </w:numPr>
        <w:rPr>
          <w:rFonts w:ascii="Helvetica" w:hAnsi="Helvetica" w:cs="Helvetica"/>
          <w:color w:val="2D3B45"/>
        </w:rPr>
      </w:pPr>
      <w:r w:rsidRPr="00ED3FEF">
        <w:rPr>
          <w:rFonts w:ascii="Helvetica" w:hAnsi="Helvetica" w:cs="Helvetica"/>
          <w:color w:val="2D3B45"/>
        </w:rPr>
        <w:t>Achten Sie bei der Implementierung z.B. beim Aufruf obiger Funktionen auf krit</w:t>
      </w:r>
      <w:r w:rsidR="00A83C5F">
        <w:rPr>
          <w:rFonts w:ascii="Helvetica" w:hAnsi="Helvetica" w:cs="Helvetica"/>
          <w:color w:val="2D3B45"/>
        </w:rPr>
        <w:t>i</w:t>
      </w:r>
      <w:r w:rsidRPr="00ED3FEF">
        <w:rPr>
          <w:rFonts w:ascii="Helvetica" w:hAnsi="Helvetica" w:cs="Helvetica"/>
          <w:color w:val="2D3B45"/>
        </w:rPr>
        <w:t>sche Resourcen und deren Zugriffsschutz.</w:t>
      </w:r>
    </w:p>
    <w:p w14:paraId="4DA853B9" w14:textId="4DA0BDCB" w:rsidR="00F6472A" w:rsidRDefault="00F6472A" w:rsidP="00F6472A">
      <w:pPr>
        <w:rPr>
          <w:rFonts w:ascii="Helvetica" w:hAnsi="Helvetica" w:cs="Helvetica"/>
          <w:color w:val="2D3B45"/>
        </w:rPr>
      </w:pPr>
    </w:p>
    <w:p w14:paraId="7E819D9E" w14:textId="7F7D9621" w:rsidR="00F6472A" w:rsidRPr="00F6472A" w:rsidRDefault="00F6472A" w:rsidP="00F6472A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F6472A">
        <w:rPr>
          <w:rFonts w:ascii="Helvetica" w:hAnsi="Helvetica" w:cs="Helvetica"/>
          <w:b/>
          <w:bCs/>
          <w:color w:val="2D3B45"/>
        </w:rPr>
        <w:t xml:space="preserve">Aufgabe </w:t>
      </w:r>
      <w:r>
        <w:rPr>
          <w:rFonts w:ascii="Helvetica" w:hAnsi="Helvetica" w:cs="Helvetica"/>
          <w:b/>
          <w:bCs/>
          <w:color w:val="2D3B45"/>
        </w:rPr>
        <w:t>7.2</w:t>
      </w:r>
      <w:r w:rsidRPr="00F6472A">
        <w:rPr>
          <w:rFonts w:ascii="Helvetica" w:hAnsi="Helvetica" w:cs="Helvetica"/>
          <w:b/>
          <w:bCs/>
          <w:color w:val="2D3B45"/>
        </w:rPr>
        <w:t>:</w:t>
      </w:r>
    </w:p>
    <w:p w14:paraId="4D88A152" w14:textId="7CF19492" w:rsidR="00F6472A" w:rsidRPr="00F6472A" w:rsidRDefault="00F6472A" w:rsidP="00F6472A">
      <w:pPr>
        <w:numPr>
          <w:ilvl w:val="0"/>
          <w:numId w:val="15"/>
        </w:numPr>
        <w:ind w:left="1095"/>
        <w:rPr>
          <w:rFonts w:ascii="Helvetica" w:hAnsi="Helvetica" w:cs="Helvetica"/>
          <w:color w:val="2D3B45"/>
        </w:rPr>
      </w:pPr>
      <w:r w:rsidRPr="00F6472A">
        <w:rPr>
          <w:rFonts w:ascii="Helvetica" w:hAnsi="Helvetica" w:cs="Helvetica"/>
          <w:color w:val="2D3B45"/>
        </w:rPr>
        <w:t>Verwenden Sie das Programm von Aufgabe 4 zur Prozessorauslastung</w:t>
      </w:r>
      <w:r w:rsidR="00A83C5F">
        <w:rPr>
          <w:rFonts w:ascii="Helvetica" w:hAnsi="Helvetica" w:cs="Helvetica"/>
          <w:color w:val="2D3B45"/>
        </w:rPr>
        <w:t>s</w:t>
      </w:r>
      <w:r w:rsidRPr="00F6472A">
        <w:rPr>
          <w:rFonts w:ascii="Helvetica" w:hAnsi="Helvetica" w:cs="Helvetica"/>
          <w:color w:val="2D3B45"/>
        </w:rPr>
        <w:t>bestimmung und versenden Sie diese Zahl in % nach jeder Messung (im 10 s Raster).</w:t>
      </w:r>
    </w:p>
    <w:p w14:paraId="0DA1A86D" w14:textId="28CA88DF" w:rsidR="00F6472A" w:rsidRPr="00F6472A" w:rsidRDefault="00F6472A" w:rsidP="00F6472A">
      <w:pPr>
        <w:numPr>
          <w:ilvl w:val="0"/>
          <w:numId w:val="15"/>
        </w:numPr>
        <w:ind w:left="1095"/>
        <w:rPr>
          <w:rFonts w:ascii="Helvetica" w:hAnsi="Helvetica" w:cs="Helvetica"/>
          <w:color w:val="2D3B45"/>
        </w:rPr>
      </w:pPr>
      <w:r w:rsidRPr="00F6472A">
        <w:rPr>
          <w:rFonts w:ascii="Helvetica" w:hAnsi="Helvetica" w:cs="Helvetica"/>
          <w:color w:val="2D3B45"/>
        </w:rPr>
        <w:t>Versehen Sie dafür auch die diversen neuen Tasks mit dem Statussignal auf dem Expansionport</w:t>
      </w:r>
    </w:p>
    <w:p w14:paraId="0DC704B7" w14:textId="77777777" w:rsidR="00F6472A" w:rsidRDefault="00F6472A" w:rsidP="00F6472A">
      <w:pPr>
        <w:numPr>
          <w:ilvl w:val="1"/>
          <w:numId w:val="15"/>
        </w:numPr>
        <w:ind w:left="2190"/>
        <w:rPr>
          <w:rFonts w:ascii="Helvetica" w:hAnsi="Helvetica" w:cs="Helvetica"/>
          <w:color w:val="2D3B45"/>
        </w:rPr>
      </w:pPr>
      <w:r w:rsidRPr="00F6472A">
        <w:rPr>
          <w:rFonts w:ascii="Helvetica" w:hAnsi="Helvetica" w:cs="Helvetica"/>
          <w:color w:val="2D3B45"/>
        </w:rPr>
        <w:t>Beobachten Sie dieses Signal auch mit dem Oszilloskop</w:t>
      </w:r>
    </w:p>
    <w:p w14:paraId="5F30DB9F" w14:textId="2CFB276A" w:rsidR="006B36CF" w:rsidRPr="006B36CF" w:rsidRDefault="006B36CF" w:rsidP="006B36CF">
      <w:pPr>
        <w:spacing w:before="180" w:beforeAutospacing="0" w:after="180" w:afterAutospacing="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b/>
          <w:bCs/>
          <w:color w:val="2D3B45"/>
        </w:rPr>
        <w:t xml:space="preserve">Aufgabe </w:t>
      </w:r>
      <w:r>
        <w:rPr>
          <w:rFonts w:ascii="Helvetica" w:hAnsi="Helvetica" w:cs="Helvetica"/>
          <w:b/>
          <w:bCs/>
          <w:color w:val="2D3B45"/>
        </w:rPr>
        <w:t>7.</w:t>
      </w:r>
      <w:r w:rsidRPr="006B36CF">
        <w:rPr>
          <w:rFonts w:ascii="Helvetica" w:hAnsi="Helvetica" w:cs="Helvetica"/>
          <w:b/>
          <w:bCs/>
          <w:color w:val="2D3B45"/>
        </w:rPr>
        <w:t>3:</w:t>
      </w:r>
    </w:p>
    <w:p w14:paraId="70664417" w14:textId="77777777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Die 4 LEDs welche bei der Aufgabe 4 blinken, sollen mit Befehlen welche vom PC Terminal aus geschickt werden, zusätzlich gesteuert werden.</w:t>
      </w:r>
    </w:p>
    <w:p w14:paraId="1E4F24B0" w14:textId="77777777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Implementieren Sie analog zur Aufgabe 1 das Empfangen von seriellen Daten.</w:t>
      </w:r>
    </w:p>
    <w:p w14:paraId="5D3F3101" w14:textId="190E29E8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Legen Sie dazu sin</w:t>
      </w:r>
      <w:r w:rsidR="00A83C5F">
        <w:rPr>
          <w:rFonts w:ascii="Helvetica" w:hAnsi="Helvetica" w:cs="Helvetica"/>
          <w:color w:val="2D3B45"/>
        </w:rPr>
        <w:t>n</w:t>
      </w:r>
      <w:r w:rsidRPr="006B36CF">
        <w:rPr>
          <w:rFonts w:ascii="Helvetica" w:hAnsi="Helvetica" w:cs="Helvetica"/>
          <w:color w:val="2D3B45"/>
        </w:rPr>
        <w:t>volle Datenstrukturen (</w:t>
      </w:r>
      <w:r w:rsidR="00A83C5F">
        <w:rPr>
          <w:rFonts w:ascii="Helvetica" w:hAnsi="Helvetica" w:cs="Helvetica"/>
          <w:color w:val="2D3B45"/>
        </w:rPr>
        <w:t>S</w:t>
      </w:r>
      <w:r w:rsidRPr="006B36CF">
        <w:rPr>
          <w:rFonts w:ascii="Helvetica" w:hAnsi="Helvetica" w:cs="Helvetica"/>
          <w:color w:val="2D3B45"/>
        </w:rPr>
        <w:t>peicher) und Zugriffs- und Auswertefunktionen an.</w:t>
      </w:r>
      <w:r w:rsidRPr="006B36CF">
        <w:rPr>
          <w:rFonts w:ascii="Helvetica" w:hAnsi="Helvetica" w:cs="Helvetica"/>
          <w:color w:val="2D3B45"/>
        </w:rPr>
        <w:br/>
        <w:t>Siehe Aufgabe 1. Hier z.B. zusätzlich eine </w:t>
      </w:r>
      <w:r w:rsidRPr="006B36CF">
        <w:rPr>
          <w:rFonts w:ascii="Helvetica" w:hAnsi="Helvetica" w:cs="Helvetica"/>
          <w:b/>
          <w:bCs/>
          <w:color w:val="2D3B45"/>
        </w:rPr>
        <w:t>int16_t getcUART(char *c)</w:t>
      </w:r>
      <w:r w:rsidRPr="006B36CF">
        <w:rPr>
          <w:rFonts w:ascii="Helvetica" w:hAnsi="Helvetica" w:cs="Helvetica"/>
          <w:color w:val="2D3B45"/>
        </w:rPr>
        <w:t> Funktion im Zusammenspiel mit RX FIFO Funktionen oder auch höherintegriert z.B. int16_t </w:t>
      </w:r>
      <w:r w:rsidRPr="006B36CF">
        <w:rPr>
          <w:rFonts w:ascii="Helvetica" w:hAnsi="Helvetica" w:cs="Helvetica"/>
          <w:b/>
          <w:bCs/>
          <w:color w:val="2D3B45"/>
        </w:rPr>
        <w:t>getNextCommand(char *command_string)</w:t>
      </w:r>
    </w:p>
    <w:p w14:paraId="5C47CEA0" w14:textId="77777777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Kommandos für die LED Steuerung:</w:t>
      </w:r>
    </w:p>
    <w:p w14:paraId="49CEB31B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Jeder Befehl besteht aus einem Kommando (1 Buchstabe), der LED Nr, ev. zusätzliche Daten und einem abschließenden New Line "\n"</w:t>
      </w:r>
    </w:p>
    <w:p w14:paraId="19B9EAA1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B0\n -&gt; LED 0 blinkt mit der aktuell festgelegten Zeit (vom Tastertask oder Kommando)</w:t>
      </w:r>
    </w:p>
    <w:p w14:paraId="0C6AD179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R1\n -&gt; LED 1 ist aus (reset)</w:t>
      </w:r>
    </w:p>
    <w:p w14:paraId="78F2BE29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  <w:lang w:val="en-US"/>
        </w:rPr>
      </w:pPr>
      <w:r w:rsidRPr="006B36CF">
        <w:rPr>
          <w:rFonts w:ascii="Helvetica" w:hAnsi="Helvetica" w:cs="Helvetica"/>
          <w:color w:val="2D3B45"/>
          <w:lang w:val="en-US"/>
        </w:rPr>
        <w:t>S2\n -&gt; LED 2 ist an (set)</w:t>
      </w:r>
    </w:p>
    <w:p w14:paraId="1376155F" w14:textId="77777777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Kommando zur Blinkperiodenveränderung:</w:t>
      </w:r>
    </w:p>
    <w:p w14:paraId="341E9556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Erweitern Sie das Protokoll um einen Befehl um die Blinkperiode in ms für eine angegebene LED einstellen zu können.</w:t>
      </w:r>
    </w:p>
    <w:p w14:paraId="1453C416" w14:textId="4F6A62E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Die Daten werden dezimal nach einem Unterstrich angegeben. Der Wertebereich ist 2-9999, dies entspricht 2-9999 ms.</w:t>
      </w:r>
    </w:p>
    <w:p w14:paraId="6C962A2D" w14:textId="77777777" w:rsidR="006B36CF" w:rsidRPr="006B36CF" w:rsidRDefault="006B36CF" w:rsidP="006B36CF">
      <w:pPr>
        <w:numPr>
          <w:ilvl w:val="2"/>
          <w:numId w:val="16"/>
        </w:numPr>
        <w:ind w:left="328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Ungültige Daten bzw. wenn die Zahl außerhalb dem Werteberich ist, wird der Befehl ignoriert.</w:t>
      </w:r>
    </w:p>
    <w:p w14:paraId="57DCE44D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T0_100\n -&gt; LED 0, Blinkperiode 100 ms</w:t>
      </w:r>
    </w:p>
    <w:p w14:paraId="502F43CD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T2_1000\n -&gt; LED 2, Blinkperiode 1000 ms</w:t>
      </w:r>
    </w:p>
    <w:p w14:paraId="4048E38B" w14:textId="77777777" w:rsidR="006B36CF" w:rsidRPr="006B36CF" w:rsidRDefault="006B36CF" w:rsidP="006B36CF">
      <w:pPr>
        <w:numPr>
          <w:ilvl w:val="0"/>
          <w:numId w:val="16"/>
        </w:numPr>
        <w:ind w:left="1095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Quittierung:</w:t>
      </w:r>
    </w:p>
    <w:p w14:paraId="474E1DB1" w14:textId="77777777" w:rsidR="006B36CF" w:rsidRPr="006B36CF" w:rsidRDefault="006B36CF" w:rsidP="006B36CF">
      <w:pPr>
        <w:numPr>
          <w:ilvl w:val="1"/>
          <w:numId w:val="16"/>
        </w:numPr>
        <w:ind w:left="2190"/>
        <w:rPr>
          <w:rFonts w:ascii="Helvetica" w:hAnsi="Helvetica" w:cs="Helvetica"/>
          <w:color w:val="2D3B45"/>
        </w:rPr>
      </w:pPr>
      <w:r w:rsidRPr="006B36CF">
        <w:rPr>
          <w:rFonts w:ascii="Helvetica" w:hAnsi="Helvetica" w:cs="Helvetica"/>
          <w:color w:val="2D3B45"/>
        </w:rPr>
        <w:t>Quittieren Sie jeden Befehl mit "OK\n" oder "Error\n"</w:t>
      </w:r>
    </w:p>
    <w:p w14:paraId="32F2A45A" w14:textId="77777777" w:rsidR="006B36CF" w:rsidRPr="00F6472A" w:rsidRDefault="006B36CF" w:rsidP="006B36CF">
      <w:pPr>
        <w:rPr>
          <w:rFonts w:ascii="Helvetica" w:hAnsi="Helvetica" w:cs="Helvetica"/>
          <w:color w:val="2D3B45"/>
        </w:rPr>
      </w:pPr>
    </w:p>
    <w:p w14:paraId="2A9DE991" w14:textId="77777777" w:rsidR="00F6472A" w:rsidRPr="00ED3FEF" w:rsidRDefault="00F6472A" w:rsidP="00F6472A">
      <w:pPr>
        <w:rPr>
          <w:rFonts w:ascii="Helvetica" w:hAnsi="Helvetica" w:cs="Helvetica"/>
          <w:color w:val="2D3B45"/>
        </w:rPr>
      </w:pPr>
    </w:p>
    <w:p w14:paraId="67E6DDF1" w14:textId="019DA9C6" w:rsidR="006070E2" w:rsidRDefault="007A7268" w:rsidP="00057DB5">
      <w:pPr>
        <w:ind w:left="2190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3CF23FED" w14:textId="6B2408F7" w:rsidR="00F94492" w:rsidRDefault="003A2298" w:rsidP="00057DB5">
      <w:pPr>
        <w:pStyle w:val="Heading2"/>
      </w:pPr>
      <w:r>
        <w:t xml:space="preserve">Aufgabe 7.1 </w:t>
      </w:r>
    </w:p>
    <w:p w14:paraId="6E318053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initUART(){  </w:t>
      </w:r>
    </w:p>
    <w:p w14:paraId="7C14CF8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U1MODEbits.STSEL = 0;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1-Stop bit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56A9D73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U1MODEbits.PDSEL = 0;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No Parity, 8-Data bits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6272729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U1MODEbits.ABAUD = 0;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Auto-Baud disabled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7161654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U1MODEbits.UEN = 0;  </w:t>
      </w:r>
    </w:p>
    <w:p w14:paraId="35636477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U1MODEbits.LPBACK = 0;  </w:t>
      </w:r>
    </w:p>
    <w:p w14:paraId="4111FBCD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U1MODEbits.RXINV = 0;  </w:t>
      </w:r>
    </w:p>
    <w:p w14:paraId="69F5C7C1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//U1MODEbits.ALTIO = 0;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4FD209E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4DD8F74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U1MODEbits.URXINV = 0;  </w:t>
      </w:r>
    </w:p>
    <w:p w14:paraId="1793739A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U1MODEbits.RTSMD = 0;  </w:t>
      </w:r>
    </w:p>
    <w:p w14:paraId="0EC6AABF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76912605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U1MODEbits.BRGH = 0;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Standard-Speed mode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96C765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U1BRG = BRGVAL;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Baud Rate setting for 9600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1104D06F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</w:p>
    <w:p w14:paraId="00BCEA3A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U1STAbits.UTXISEL0 = 0;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Interrupt after one TX character is transmitted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6A725383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U1STAbits.UTXISEL1 = 0;  </w:t>
      </w:r>
    </w:p>
    <w:p w14:paraId="3EFABB62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U1STAbits.UTXBRK = 0;  </w:t>
      </w:r>
    </w:p>
    <w:p w14:paraId="33F3680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U1STAbits.ADDEN = 0;  </w:t>
      </w:r>
    </w:p>
    <w:p w14:paraId="1BEAD50C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U1STAbits.UTXINV = 0;  </w:t>
      </w:r>
    </w:p>
    <w:p w14:paraId="1AFBF48B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U1STAbits.URXISEL = 0;  </w:t>
      </w:r>
    </w:p>
    <w:p w14:paraId="4EE14167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 = U1STA | 0b0001000000000000;  </w:t>
      </w:r>
    </w:p>
    <w:p w14:paraId="3296DC25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//_URXEN = 1;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088351B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646A3974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_U1RXIE = 1;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Enable UART RX interrupt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A2AFF84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3E9945C4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U1MODEbits.UARTEN = 1;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Enable UART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9164FBD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//delay_ms(2);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7FDCFD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U1STAbits.UTXEN = 1;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Enable UART TX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F1B3E34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432E153A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/* Wait at least 105 microseconds (1/9600) before sending first char */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9F11EB8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delay_ms(2);   </w:t>
      </w:r>
    </w:p>
    <w:p w14:paraId="12347215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_U1TXIE = 1; </w:t>
      </w:r>
      <w:r w:rsidRPr="00E843E5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Enable UART TX interrupt</w:t>
      </w: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1093F10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5AC4FB76" w14:textId="77777777" w:rsidR="00FA6ECE" w:rsidRPr="00E843E5" w:rsidRDefault="00FA6ECE" w:rsidP="00FA6ECE">
      <w:pPr>
        <w:numPr>
          <w:ilvl w:val="0"/>
          <w:numId w:val="1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843E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4B9CDCB0" w14:textId="77777777" w:rsidR="00567D9D" w:rsidRDefault="003D1442">
      <w:pPr>
        <w:shd w:val="clear" w:color="auto" w:fill="auto"/>
        <w:spacing w:before="0" w:beforeAutospacing="0" w:after="160" w:afterAutospacing="0" w:line="259" w:lineRule="auto"/>
      </w:pPr>
      <w:r>
        <w:t xml:space="preserve">Um die Kommunikation über die RS232 (UART)-Schnittstelle </w:t>
      </w:r>
      <w:r w:rsidR="00B152E6">
        <w:t xml:space="preserve">zu ermöglichen </w:t>
      </w:r>
      <w:r w:rsidR="00526D23">
        <w:t>ist es im ersten Schritt notwendig die benötigten Register mithilfe des Datenblatts zu initialisieren</w:t>
      </w:r>
      <w:r w:rsidR="009E6ABE">
        <w:t xml:space="preserve">. </w:t>
      </w:r>
      <w:r w:rsidR="0052377E">
        <w:t>Als Basis wurde</w:t>
      </w:r>
      <w:r w:rsidR="00567D9D">
        <w:t>n</w:t>
      </w:r>
      <w:r w:rsidR="0052377E">
        <w:t xml:space="preserve"> gewählt: </w:t>
      </w:r>
      <w:r w:rsidR="0052377E" w:rsidRPr="00567D9D">
        <w:rPr>
          <w:i/>
          <w:iCs/>
        </w:rPr>
        <w:t>non-parity, 1 Stopbit</w:t>
      </w:r>
      <w:r w:rsidR="00C27976" w:rsidRPr="00567D9D">
        <w:rPr>
          <w:i/>
          <w:iCs/>
        </w:rPr>
        <w:t xml:space="preserve">, 8 </w:t>
      </w:r>
      <w:r w:rsidR="002C6D94" w:rsidRPr="00567D9D">
        <w:rPr>
          <w:i/>
          <w:iCs/>
        </w:rPr>
        <w:t xml:space="preserve">Datenbits und </w:t>
      </w:r>
      <w:r w:rsidR="00A01543" w:rsidRPr="00567D9D">
        <w:rPr>
          <w:i/>
          <w:iCs/>
        </w:rPr>
        <w:t>9600 Baud</w:t>
      </w:r>
      <w:r w:rsidR="00567D9D" w:rsidRPr="00567D9D">
        <w:rPr>
          <w:i/>
          <w:iCs/>
        </w:rPr>
        <w:t>.</w:t>
      </w:r>
    </w:p>
    <w:p w14:paraId="6830C60B" w14:textId="6E60A960" w:rsidR="001550CE" w:rsidRDefault="00B52CB0">
      <w:pPr>
        <w:shd w:val="clear" w:color="auto" w:fill="auto"/>
        <w:spacing w:before="0" w:beforeAutospacing="0" w:after="160" w:afterAutospacing="0" w:line="259" w:lineRule="auto"/>
      </w:pPr>
      <w:r>
        <w:t>Um nun im weiteren Verlauf Daten über den RS232</w:t>
      </w:r>
      <w:r w:rsidR="00FC5D9A">
        <w:t xml:space="preserve"> D-Sub Connector zu senden, </w:t>
      </w:r>
      <w:r w:rsidR="00CB49B8">
        <w:t>wird beim Beschreiben des FIFO-Buffer</w:t>
      </w:r>
      <w:r w:rsidR="00B57ABC">
        <w:t xml:space="preserve"> </w:t>
      </w:r>
      <w:r w:rsidR="00887F59">
        <w:t>nach jedem einzelnen</w:t>
      </w:r>
      <w:r w:rsidR="00A85FA2">
        <w:t xml:space="preserve"> gesendeten</w:t>
      </w:r>
      <w:r w:rsidR="00887F59">
        <w:t xml:space="preserve"> ASCII-Charakter</w:t>
      </w:r>
      <w:r w:rsidR="008D4247">
        <w:t xml:space="preserve"> ein</w:t>
      </w:r>
      <w:r w:rsidR="007B5382">
        <w:t>e ISR</w:t>
      </w:r>
      <w:r w:rsidR="008D4247">
        <w:t xml:space="preserve"> aufgerufen, welche </w:t>
      </w:r>
      <w:r w:rsidR="007B5382">
        <w:t>wie</w:t>
      </w:r>
      <w:r w:rsidR="00462660">
        <w:t xml:space="preserve"> </w:t>
      </w:r>
      <w:r w:rsidR="007B5382">
        <w:t xml:space="preserve">folgt </w:t>
      </w:r>
      <w:r w:rsidR="001550CE">
        <w:t>lautet:</w:t>
      </w:r>
    </w:p>
    <w:p w14:paraId="0AE2DC06" w14:textId="77777777" w:rsidR="001550CE" w:rsidRPr="00672313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7231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__attribute__((__interrupt__)) _U1TXInterrupt(</w:t>
      </w:r>
      <w:r w:rsidRPr="0067231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3C1F99F6" w14:textId="77777777" w:rsidR="001550CE" w:rsidRPr="00672313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</w:t>
      </w:r>
    </w:p>
    <w:p w14:paraId="23624CA8" w14:textId="77777777" w:rsidR="001550CE" w:rsidRPr="00672313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_U1TXIF = 0; </w:t>
      </w:r>
      <w:r w:rsidRPr="0067231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Clear TX Interrupt flag</w:t>
      </w: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D239E27" w14:textId="77777777" w:rsidR="001550CE" w:rsidRPr="00672313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5122E52E" w14:textId="1CB9DEAC" w:rsidR="001550CE" w:rsidRPr="001550CE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getcFIFO_TX(&amp;U1TXREG);  </w:t>
      </w:r>
    </w:p>
    <w:p w14:paraId="42BEFF83" w14:textId="77777777" w:rsidR="001550CE" w:rsidRPr="00672313" w:rsidRDefault="001550CE" w:rsidP="001550C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7231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0CB732B1" w14:textId="773ADB1D" w:rsidR="000C3BF8" w:rsidRPr="000C3BF8" w:rsidRDefault="008C27EC" w:rsidP="000C3BF8">
      <w:pPr>
        <w:shd w:val="clear" w:color="auto" w:fill="auto"/>
        <w:spacing w:before="0" w:beforeAutospacing="0" w:after="160" w:afterAutospacing="0" w:line="259" w:lineRule="auto"/>
      </w:pPr>
      <w:r>
        <w:t xml:space="preserve">Wie gewohnt wird zuerst das entsprechende Interrupt-Flag </w:t>
      </w:r>
      <w:r w:rsidR="000A7F7F">
        <w:t>zurückgesetzt</w:t>
      </w:r>
      <w:r w:rsidR="003D4B38">
        <w:t xml:space="preserve"> und dann die </w:t>
      </w:r>
      <w:r w:rsidR="005132C9">
        <w:t>getcFIF</w:t>
      </w:r>
      <w:r w:rsidR="0085508E">
        <w:t>O</w:t>
      </w:r>
      <w:r w:rsidR="005132C9">
        <w:t>_TX() Funktion aufgerufen. Da diese bisher noch nicht erläutert wurde, folgt hier d</w:t>
      </w:r>
      <w:r w:rsidR="000D5DA1">
        <w:t>ie Implementierung:</w:t>
      </w:r>
    </w:p>
    <w:p w14:paraId="377C2C5D" w14:textId="77777777" w:rsidR="003478D5" w:rsidRDefault="003478D5">
      <w:pPr>
        <w:shd w:val="clear" w:color="auto" w:fill="auto"/>
        <w:spacing w:before="0" w:beforeAutospacing="0" w:after="160" w:afterAutospacing="0" w:line="259" w:lineRule="auto"/>
      </w:pPr>
    </w:p>
    <w:p w14:paraId="13143515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typedef</w:t>
      </w: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344B1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struct</w:t>
      </w: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{  </w:t>
      </w:r>
    </w:p>
    <w:p w14:paraId="09452679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uint8_t data[BUFFER_SIZE];  </w:t>
      </w:r>
    </w:p>
    <w:p w14:paraId="3CE19A24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uint8_t read; </w:t>
      </w:r>
      <w:r w:rsidRPr="00344B1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zeigt auf das Feld mit dem ältesten Inhalt</w:t>
      </w: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5E33B09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uint8_t write; </w:t>
      </w:r>
      <w:r w:rsidRPr="00344B1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zeigt immer auf leeres Feld</w:t>
      </w: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95C8795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}Buffer;  </w:t>
      </w:r>
    </w:p>
    <w:p w14:paraId="1DCA4BA1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4C41390" w14:textId="77777777" w:rsidR="009D40FB" w:rsidRPr="00344B16" w:rsidRDefault="009D40FB" w:rsidP="009D40FB">
      <w:pPr>
        <w:numPr>
          <w:ilvl w:val="0"/>
          <w:numId w:val="2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Buffer FIFO = {{}, 0, 0};  </w:t>
      </w:r>
    </w:p>
    <w:p w14:paraId="24441B8D" w14:textId="31DDBD00" w:rsidR="009574EB" w:rsidRPr="009574EB" w:rsidDel="007C1F8E" w:rsidRDefault="009D40FB" w:rsidP="009574EB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eastAsiaTheme="minorEastAsia" w:hAnsi="Consolas" w:cs="Times New Roman"/>
          <w:color w:val="000000"/>
          <w:sz w:val="18"/>
          <w:szCs w:val="18"/>
          <w:bdr w:val="none" w:sz="0" w:space="0" w:color="auto" w:frame="1"/>
        </w:rPr>
      </w:pPr>
      <w:r w:rsidRPr="00344B1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Buffer FIFO_RX = {{}, 0, 0};</w:t>
      </w:r>
    </w:p>
    <w:p w14:paraId="3831E7AB" w14:textId="63A3CADB" w:rsidR="00924BA6" w:rsidRPr="00924BA6" w:rsidRDefault="00795BC8" w:rsidP="00924BA6">
      <w:pPr>
        <w:shd w:val="clear" w:color="auto" w:fill="auto"/>
        <w:spacing w:before="0" w:beforeAutospacing="0" w:after="160" w:afterAutospacing="0" w:line="259" w:lineRule="auto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In obigem Codeausschnitt </w:t>
      </w:r>
      <w:r w:rsidR="0037249F">
        <w:rPr>
          <w:color w:val="000000"/>
          <w:bdr w:val="none" w:sz="0" w:space="0" w:color="auto" w:frame="1"/>
        </w:rPr>
        <w:t>befinden sich die D</w:t>
      </w:r>
      <w:r w:rsidR="008D2984">
        <w:rPr>
          <w:color w:val="000000"/>
          <w:bdr w:val="none" w:sz="0" w:space="0" w:color="auto" w:frame="1"/>
        </w:rPr>
        <w:t>eklarationen des FIFO</w:t>
      </w:r>
      <w:r>
        <w:rPr>
          <w:color w:val="000000"/>
          <w:bdr w:val="none" w:sz="0" w:space="0" w:color="auto" w:frame="1"/>
        </w:rPr>
        <w:t>-Speichers</w:t>
      </w:r>
      <w:r w:rsidR="0037249F">
        <w:rPr>
          <w:color w:val="000000"/>
          <w:bdr w:val="none" w:sz="0" w:space="0" w:color="auto" w:frame="1"/>
        </w:rPr>
        <w:t xml:space="preserve">. Dabei stellt </w:t>
      </w:r>
      <w:r w:rsidR="00D304BB">
        <w:rPr>
          <w:color w:val="000000"/>
          <w:bdr w:val="none" w:sz="0" w:space="0" w:color="auto" w:frame="1"/>
        </w:rPr>
        <w:t xml:space="preserve">der „data“-String den eigentlichen Datenspeicher </w:t>
      </w:r>
      <w:r w:rsidR="00A606E4">
        <w:rPr>
          <w:color w:val="000000"/>
          <w:bdr w:val="none" w:sz="0" w:space="0" w:color="auto" w:frame="1"/>
        </w:rPr>
        <w:t>dar</w:t>
      </w:r>
      <w:r w:rsidR="004862BB">
        <w:rPr>
          <w:color w:val="000000"/>
          <w:bdr w:val="none" w:sz="0" w:space="0" w:color="auto" w:frame="1"/>
        </w:rPr>
        <w:t xml:space="preserve"> und </w:t>
      </w:r>
      <w:r w:rsidR="00D92ED0">
        <w:rPr>
          <w:color w:val="000000"/>
          <w:bdr w:val="none" w:sz="0" w:space="0" w:color="auto" w:frame="1"/>
        </w:rPr>
        <w:t xml:space="preserve">besitzt eine Größe von </w:t>
      </w:r>
      <w:r w:rsidR="001777E4">
        <w:rPr>
          <w:color w:val="000000"/>
          <w:bdr w:val="none" w:sz="0" w:space="0" w:color="auto" w:frame="1"/>
        </w:rPr>
        <w:t>(in unserem Fall)</w:t>
      </w:r>
      <w:r w:rsidR="00D92ED0">
        <w:rPr>
          <w:color w:val="000000"/>
          <w:bdr w:val="none" w:sz="0" w:space="0" w:color="auto" w:frame="1"/>
        </w:rPr>
        <w:t xml:space="preserve"> </w:t>
      </w:r>
      <w:r w:rsidR="003404DC">
        <w:rPr>
          <w:color w:val="000000"/>
          <w:bdr w:val="none" w:sz="0" w:space="0" w:color="auto" w:frame="1"/>
        </w:rPr>
        <w:t xml:space="preserve">128 </w:t>
      </w:r>
      <w:r w:rsidR="001777E4">
        <w:rPr>
          <w:color w:val="000000"/>
          <w:bdr w:val="none" w:sz="0" w:space="0" w:color="auto" w:frame="1"/>
        </w:rPr>
        <w:t>Stellen</w:t>
      </w:r>
      <w:r w:rsidR="00416854">
        <w:rPr>
          <w:color w:val="000000"/>
          <w:bdr w:val="none" w:sz="0" w:space="0" w:color="auto" w:frame="1"/>
        </w:rPr>
        <w:t>.</w:t>
      </w:r>
    </w:p>
    <w:p w14:paraId="6D915DC4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int16_t getcFIFO_TX(</w:t>
      </w:r>
      <w:r w:rsidRPr="00623A75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*c)  </w:t>
      </w:r>
    </w:p>
    <w:p w14:paraId="7CC70F73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7BA8BAAA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_LATF0 = 1;  </w:t>
      </w:r>
    </w:p>
    <w:p w14:paraId="130E10C2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623A7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(FIFO.read == FIFO.write)  </w:t>
      </w:r>
    </w:p>
    <w:p w14:paraId="1DA5A5D7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23A7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BUFFER_FAIL;  </w:t>
      </w:r>
    </w:p>
    <w:p w14:paraId="76D7E7E4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3E81E46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*c = FIFO.data[FIFO.read];  </w:t>
      </w:r>
    </w:p>
    <w:p w14:paraId="0ADE346E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098E2101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FIFO.read++;  </w:t>
      </w:r>
    </w:p>
    <w:p w14:paraId="2C94C9F4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623A7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(FIFO.read &gt;= BUFFER_SIZE)  </w:t>
      </w:r>
    </w:p>
    <w:p w14:paraId="63145E05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FIFO.read = 0;  </w:t>
      </w:r>
    </w:p>
    <w:p w14:paraId="1F67D17E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CDC82EC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  <w:r w:rsidRPr="00623A75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BUFFER_SUCCESS;  </w:t>
      </w:r>
    </w:p>
    <w:p w14:paraId="629781C2" w14:textId="77777777" w:rsidR="00F66ED7" w:rsidRPr="00623A75" w:rsidRDefault="00F66ED7" w:rsidP="00F66ED7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623A75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4B178B7E" w14:textId="522DEE40" w:rsidR="00803E2B" w:rsidRDefault="00CB4A70">
      <w:pPr>
        <w:shd w:val="clear" w:color="auto" w:fill="auto"/>
        <w:spacing w:before="0" w:beforeAutospacing="0" w:after="160" w:afterAutospacing="0" w:line="259" w:lineRule="auto"/>
      </w:pPr>
      <w:r>
        <w:t xml:space="preserve">Hier findet sich nun auch die getcFIFO-Funktion, </w:t>
      </w:r>
      <w:r w:rsidR="00FF2641">
        <w:t xml:space="preserve">durch </w:t>
      </w:r>
      <w:r>
        <w:t xml:space="preserve">welche </w:t>
      </w:r>
      <w:r w:rsidR="00FF2641">
        <w:t>sich</w:t>
      </w:r>
      <w:r>
        <w:t xml:space="preserve"> die Werte</w:t>
      </w:r>
      <w:r w:rsidR="00F3698D">
        <w:t>,</w:t>
      </w:r>
      <w:r>
        <w:t xml:space="preserve"> die i</w:t>
      </w:r>
      <w:r w:rsidR="00F3698D">
        <w:t xml:space="preserve">m </w:t>
      </w:r>
      <w:r w:rsidR="00FF2641">
        <w:t>d</w:t>
      </w:r>
      <w:r w:rsidR="00F3698D">
        <w:t>ata-string gespeichert sind</w:t>
      </w:r>
      <w:r>
        <w:t xml:space="preserve"> </w:t>
      </w:r>
      <w:r w:rsidR="00690E87">
        <w:t>S</w:t>
      </w:r>
      <w:r w:rsidR="004862BB">
        <w:t>telle</w:t>
      </w:r>
      <w:r w:rsidR="00744348">
        <w:t xml:space="preserve"> für </w:t>
      </w:r>
      <w:r w:rsidR="00690E87">
        <w:t>S</w:t>
      </w:r>
      <w:r w:rsidR="004862BB">
        <w:t>telle</w:t>
      </w:r>
      <w:r w:rsidR="00744348">
        <w:t xml:space="preserve"> </w:t>
      </w:r>
      <w:r w:rsidR="00FF2641">
        <w:t xml:space="preserve">auslesen lassen. </w:t>
      </w:r>
      <w:r w:rsidR="00CC45B2">
        <w:t xml:space="preserve">Sobald das FIFO-Buffer </w:t>
      </w:r>
      <w:r w:rsidR="000A76E7">
        <w:t>leer</w:t>
      </w:r>
      <w:r w:rsidR="00CC45B2">
        <w:t xml:space="preserve"> ist (gekennzeichnet durch </w:t>
      </w:r>
      <w:r w:rsidR="007D1B45">
        <w:t>read- und write-zeiger auf gleiche Stelle)</w:t>
      </w:r>
      <w:r w:rsidR="00E866B6">
        <w:t>, wird im Rückgabewert ein B</w:t>
      </w:r>
      <w:r w:rsidR="007A3C43">
        <w:t>UFFER_FAIL</w:t>
      </w:r>
      <w:r w:rsidR="00E866B6">
        <w:t xml:space="preserve"> zurückgegeben</w:t>
      </w:r>
      <w:r w:rsidR="007A3C43">
        <w:t>.</w:t>
      </w:r>
    </w:p>
    <w:p w14:paraId="5DAAB0E1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int16_t putcFIFO_TX(</w:t>
      </w:r>
      <w:r w:rsidRPr="004E4B9C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c)  </w:t>
      </w:r>
    </w:p>
    <w:p w14:paraId="78509162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45E66126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4E4B9C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//if (buffer.write &gt;= BUFFER_SIZE)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3229D515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4E4B9C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 buffer.write = 0; // erhöht sicherheit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9E05E26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_LATF0 = 1;  </w:t>
      </w:r>
    </w:p>
    <w:p w14:paraId="7F889145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4E4B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 ( FIFO.write + 1 == FIFO.read ) ||  </w:t>
      </w:r>
    </w:p>
    <w:p w14:paraId="353A107C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( FIFO.read == 0 &amp;&amp; FIFO.write + 1 == BUFFER_SIZE ) )  </w:t>
      </w:r>
    </w:p>
    <w:p w14:paraId="0F9727D0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4E4B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BUFFER_FAIL; </w:t>
      </w:r>
      <w:r w:rsidRPr="004E4B9C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voll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4DF03F8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AA81DC7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FIFO.data[FIFO.write] = c;  </w:t>
      </w:r>
    </w:p>
    <w:p w14:paraId="4E8B4F95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178DD5F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FIFO.write++;  </w:t>
      </w:r>
    </w:p>
    <w:p w14:paraId="24D161FA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4E4B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(FIFO.write &gt;= BUFFER_SIZE)  </w:t>
      </w:r>
    </w:p>
    <w:p w14:paraId="0FA86CD8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FIFO.write = 0;  </w:t>
      </w:r>
    </w:p>
    <w:p w14:paraId="4B6456B6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35F5F74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  <w:r w:rsidRPr="004E4B9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BUFFER_SUCCESS;  </w:t>
      </w:r>
    </w:p>
    <w:p w14:paraId="5CDDCF16" w14:textId="77777777" w:rsidR="00803E2B" w:rsidRPr="004E4B9C" w:rsidRDefault="00803E2B" w:rsidP="00803E2B">
      <w:pPr>
        <w:numPr>
          <w:ilvl w:val="0"/>
          <w:numId w:val="21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E4B9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29FD2016" w14:textId="77777777" w:rsidR="008C3F22" w:rsidRDefault="001777E4">
      <w:pPr>
        <w:shd w:val="clear" w:color="auto" w:fill="auto"/>
        <w:spacing w:before="0" w:beforeAutospacing="0" w:after="160" w:afterAutospacing="0" w:line="259" w:lineRule="auto"/>
      </w:pPr>
      <w:r>
        <w:t xml:space="preserve">Die putcFIFO-Funktion </w:t>
      </w:r>
      <w:r w:rsidR="00EA3810">
        <w:t xml:space="preserve">ist zu verwenden, um Daten </w:t>
      </w:r>
      <w:r w:rsidR="00900D8A">
        <w:t>in den FIFO-Speicher zu schreiben</w:t>
      </w:r>
      <w:r w:rsidR="006B13F6">
        <w:t xml:space="preserve">. Hierbei wird </w:t>
      </w:r>
      <w:r w:rsidR="00663C5E">
        <w:t xml:space="preserve">ebenfalls Stelle für Stelle vorgegangen und jeder Buchstabe (jede Zahl) </w:t>
      </w:r>
      <w:r w:rsidR="0018381C">
        <w:t>einzeln</w:t>
      </w:r>
      <w:r w:rsidR="00663C5E">
        <w:t xml:space="preserve"> in ein</w:t>
      </w:r>
      <w:r w:rsidR="008D7216">
        <w:t xml:space="preserve"> Element geschrieben</w:t>
      </w:r>
      <w:r w:rsidR="006F37AF">
        <w:t xml:space="preserve">. </w:t>
      </w:r>
      <w:r w:rsidR="000A76E7">
        <w:t xml:space="preserve">Hier </w:t>
      </w:r>
      <w:r w:rsidR="0058188F">
        <w:t xml:space="preserve">gibt das Buffer den </w:t>
      </w:r>
      <w:r w:rsidR="00DF3811">
        <w:t>Rückgabewert BUFFER_FAIL aus</w:t>
      </w:r>
      <w:r w:rsidR="0018381C">
        <w:t>, sobald alle Stellen beschrieben sind und beide Zeiger, wie oben, auf der gleichen Stelle stehen.</w:t>
      </w:r>
    </w:p>
    <w:p w14:paraId="3262A833" w14:textId="20CB154E" w:rsidR="009461CE" w:rsidRPr="006B5556" w:rsidRDefault="00F66ED7" w:rsidP="009461CE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</w:rPr>
      </w:pPr>
      <w:r>
        <w:br w:type="page"/>
      </w:r>
    </w:p>
    <w:p w14:paraId="7EBE37CE" w14:textId="77777777" w:rsidR="008F2056" w:rsidRDefault="008C3F22">
      <w:pPr>
        <w:shd w:val="clear" w:color="auto" w:fill="auto"/>
        <w:spacing w:before="0" w:beforeAutospacing="0" w:after="160" w:afterAutospacing="0" w:line="259" w:lineRule="auto"/>
      </w:pPr>
      <w:r>
        <w:t xml:space="preserve">Um im weiteren Verlauf einen einzelnen Char über das UART zu senden, </w:t>
      </w:r>
      <w:r w:rsidR="008F2056">
        <w:t>wurde die putc_UART()-Funktion geschrieben:</w:t>
      </w:r>
    </w:p>
    <w:p w14:paraId="626FD94A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int16_t putcUART(</w:t>
      </w:r>
      <w:r w:rsidRPr="001C2DC0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  <w:lang w:val="en-US"/>
        </w:rPr>
        <w:t>char</w:t>
      </w: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c){  </w:t>
      </w:r>
    </w:p>
    <w:p w14:paraId="77EFC4AB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_LATF0 = 1;  </w:t>
      </w:r>
    </w:p>
    <w:p w14:paraId="4458DDB1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_GIE = 0; </w:t>
      </w:r>
      <w:r w:rsidRPr="001C2D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Interrupts ausschalten</w:t>
      </w: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03D95A9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int16_t erfolg = putcFIFO_TX(c);  </w:t>
      </w:r>
    </w:p>
    <w:p w14:paraId="75A33D5F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_GIE = 1;  </w:t>
      </w:r>
    </w:p>
    <w:p w14:paraId="12766292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1C2DC0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erfolg;  </w:t>
      </w:r>
    </w:p>
    <w:p w14:paraId="62B034A8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CE10506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F8A718C" w14:textId="77777777" w:rsidR="008F2056" w:rsidRPr="001C2DC0" w:rsidRDefault="008F2056" w:rsidP="008F2056">
      <w:pPr>
        <w:numPr>
          <w:ilvl w:val="0"/>
          <w:numId w:val="2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C2D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C177396" w14:textId="77777777" w:rsidR="0080739E" w:rsidRDefault="00EB3362">
      <w:pPr>
        <w:shd w:val="clear" w:color="auto" w:fill="auto"/>
        <w:spacing w:before="0" w:beforeAutospacing="0" w:after="160" w:afterAutospacing="0" w:line="259" w:lineRule="auto"/>
      </w:pPr>
      <w:r>
        <w:t>LATF0</w:t>
      </w:r>
      <w:r w:rsidR="00FF034F">
        <w:t xml:space="preserve"> wird hier auf HIGH gesetzt, damit die Prozessorauslastung später auch innerhalb dieser Funktionen mitzählt.</w:t>
      </w:r>
      <w:r w:rsidR="00CF308F">
        <w:t xml:space="preserve"> Danach wird im Zuge des Ressourcenschutzes </w:t>
      </w:r>
      <w:r w:rsidR="00F86E89">
        <w:t xml:space="preserve">ein Interrupt-Disable </w:t>
      </w:r>
      <w:r w:rsidR="00557DED">
        <w:t xml:space="preserve">ausgeführt, um den entsprechenden char sicher in das </w:t>
      </w:r>
      <w:r w:rsidR="00746E3B">
        <w:t>FIFO-Register zu speichern</w:t>
      </w:r>
      <w:r w:rsidR="00DB3950">
        <w:t xml:space="preserve">. Die Variable </w:t>
      </w:r>
      <w:r w:rsidR="0080739E">
        <w:t>„</w:t>
      </w:r>
      <w:r w:rsidR="00884E4E">
        <w:t>erfolg</w:t>
      </w:r>
      <w:r w:rsidR="0080739E">
        <w:t>“</w:t>
      </w:r>
      <w:r w:rsidR="00884E4E">
        <w:t xml:space="preserve"> bekommt dann den Rückgabewert der </w:t>
      </w:r>
      <w:r w:rsidR="0080739E">
        <w:t>putc_FIFO Funktion.</w:t>
      </w:r>
    </w:p>
    <w:p w14:paraId="33AFDE8B" w14:textId="77777777" w:rsidR="00A20562" w:rsidRDefault="0080739E">
      <w:pPr>
        <w:shd w:val="clear" w:color="auto" w:fill="auto"/>
        <w:spacing w:before="0" w:beforeAutospacing="0" w:after="160" w:afterAutospacing="0" w:line="259" w:lineRule="auto"/>
      </w:pPr>
      <w:r>
        <w:t>Um nicht nur einen einzelnen Char senden</w:t>
      </w:r>
      <w:r w:rsidR="002324EB">
        <w:t xml:space="preserve"> zu können, wurde</w:t>
      </w:r>
      <w:r w:rsidR="00172097">
        <w:t xml:space="preserve"> eine </w:t>
      </w:r>
      <w:r w:rsidR="002324EB">
        <w:t>puts</w:t>
      </w:r>
      <w:r w:rsidR="00750C96">
        <w:t>UART</w:t>
      </w:r>
      <w:r w:rsidR="00A20562">
        <w:t>()-Funktion geschrieben, welche einen ganzen String über die RS232-Schnittstelle sendet.</w:t>
      </w:r>
    </w:p>
    <w:p w14:paraId="0F20E7D5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int16_t putsUART(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const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r w:rsidRPr="00FE0386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  <w:lang w:val="en-US"/>
        </w:rPr>
        <w:t>char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*str) {  </w:t>
      </w:r>
    </w:p>
    <w:p w14:paraId="7C6A965D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_LATF0 = 1;  </w:t>
      </w:r>
    </w:p>
    <w:p w14:paraId="201772A3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uint16_t i;  </w:t>
      </w:r>
    </w:p>
    <w:p w14:paraId="3E958CA4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uint16_t length = strlen(str);  </w:t>
      </w:r>
    </w:p>
    <w:p w14:paraId="0A41369D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02D8E002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_GIE = 0;   </w:t>
      </w:r>
      <w:r w:rsidRPr="00FE038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//Global Interrupt disable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5165E54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(i = 0; i &lt; length; i++) {  </w:t>
      </w:r>
    </w:p>
    <w:p w14:paraId="562D9FCC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FE038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//uint16_t ret = putcFIFO_TX(str[i]);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F583971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(! putcFIFO_TX(str[i]))  </w:t>
      </w:r>
    </w:p>
    <w:p w14:paraId="66A05FD7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3189B95C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0B98DABD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_GIE = 1;  </w:t>
      </w:r>
    </w:p>
    <w:p w14:paraId="020C2FBF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int16_t erfolg = -i;  </w:t>
      </w:r>
    </w:p>
    <w:p w14:paraId="289076DF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(erfolg == -length)  </w:t>
      </w:r>
    </w:p>
    <w:p w14:paraId="492D239A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erfolg *= -1;  </w:t>
      </w:r>
    </w:p>
    <w:p w14:paraId="63BBAC93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_U1TXIF = 1; </w:t>
      </w:r>
      <w:r w:rsidRPr="00FE038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//Interuppt Routine Starten um FIFO-Inhalt zu senden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1D8773E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FE038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erfolg;  </w:t>
      </w:r>
    </w:p>
    <w:p w14:paraId="58635851" w14:textId="77777777" w:rsidR="00A20562" w:rsidRPr="00FE0386" w:rsidRDefault="00A20562" w:rsidP="00A20562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E038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BE12BE0" w14:textId="2D694629" w:rsidR="00C33B9E" w:rsidRDefault="00B435C2">
      <w:pPr>
        <w:shd w:val="clear" w:color="auto" w:fill="auto"/>
        <w:spacing w:before="0" w:beforeAutospacing="0" w:after="160" w:afterAutospacing="0" w:line="259" w:lineRule="auto"/>
      </w:pPr>
      <w:r>
        <w:t>Hier werden die Bestandteile des Strings Elemente für Element in d</w:t>
      </w:r>
      <w:r w:rsidR="002476CF">
        <w:t>en</w:t>
      </w:r>
      <w:r>
        <w:t xml:space="preserve"> FIFO</w:t>
      </w:r>
      <w:r w:rsidR="002476CF">
        <w:t xml:space="preserve">-Speicher geschrieben, um im späteren Verlauf vom UART versendet zu werden. </w:t>
      </w:r>
      <w:r w:rsidR="00673F10">
        <w:t xml:space="preserve">Die Abfrage in Zeile 9 </w:t>
      </w:r>
      <w:r w:rsidR="003136CE">
        <w:t xml:space="preserve">dient zum einen dazu, die Elemente einzeln in das FIFO zu </w:t>
      </w:r>
      <w:r w:rsidR="006D40E7">
        <w:t>schreiben</w:t>
      </w:r>
      <w:r w:rsidR="003136CE">
        <w:t xml:space="preserve">, aber gleichzeitig auch dazu, die </w:t>
      </w:r>
      <w:r w:rsidR="00486834">
        <w:t xml:space="preserve">Rückgabe </w:t>
      </w:r>
      <w:r w:rsidR="00BF49EB">
        <w:t xml:space="preserve">dieser Funktion zu </w:t>
      </w:r>
      <w:r w:rsidR="006603D2">
        <w:t xml:space="preserve">prüfen. </w:t>
      </w:r>
      <w:r w:rsidR="006D40E7">
        <w:t xml:space="preserve">Wenn der FIFO-Speicher </w:t>
      </w:r>
      <w:r w:rsidR="00894BC6">
        <w:t xml:space="preserve">voll sein sollte, bevor der komplette String </w:t>
      </w:r>
      <w:r w:rsidR="008601B9">
        <w:t xml:space="preserve">gespeichert ist, wird die For-Schleife verlassen und </w:t>
      </w:r>
      <w:r w:rsidR="00352058">
        <w:t>ab</w:t>
      </w:r>
      <w:r w:rsidR="000D1C90">
        <w:t xml:space="preserve"> Zeile </w:t>
      </w:r>
      <w:r w:rsidR="00352058">
        <w:t>13</w:t>
      </w:r>
      <w:r w:rsidR="000D1C90">
        <w:t xml:space="preserve"> </w:t>
      </w:r>
      <w:r w:rsidR="00500416">
        <w:t xml:space="preserve">die Anzahl der gespeicherten Zeichen mit einem negativen Vorzeichen </w:t>
      </w:r>
      <w:r w:rsidR="00352058">
        <w:t xml:space="preserve">als Rückgabeparameter </w:t>
      </w:r>
      <w:r w:rsidR="00557D04">
        <w:t>verwendet</w:t>
      </w:r>
      <w:r w:rsidR="00C33B9E">
        <w:t>.</w:t>
      </w:r>
    </w:p>
    <w:p w14:paraId="0D597464" w14:textId="7DC5B655" w:rsidR="008C3F22" w:rsidRPr="00AA177A" w:rsidRDefault="00266FA5" w:rsidP="00AA177A">
      <w:pPr>
        <w:pStyle w:val="alt"/>
        <w:spacing w:before="0" w:beforeAutospacing="0" w:after="160" w:afterAutospacing="0" w:line="259" w:lineRule="auto"/>
        <w:rPr>
          <w:rFonts w:ascii="Arial" w:eastAsiaTheme="minorEastAsia" w:hAnsi="Arial" w:cs="Arial"/>
        </w:rPr>
      </w:pPr>
      <w:r w:rsidRPr="00AA177A">
        <w:rPr>
          <w:rFonts w:ascii="Arial" w:hAnsi="Arial" w:cs="Arial"/>
        </w:rPr>
        <w:t xml:space="preserve">Um die </w:t>
      </w:r>
      <w:r w:rsidR="003E11EB" w:rsidRPr="00AA177A">
        <w:rPr>
          <w:rFonts w:ascii="Arial" w:hAnsi="Arial" w:cs="Arial"/>
        </w:rPr>
        <w:t>Betriebszeit auszugeben wurde die Timer1 ISR folgendermaßen erweitert:</w:t>
      </w:r>
      <w:r w:rsidR="008C3F22" w:rsidRPr="00AA177A">
        <w:rPr>
          <w:rFonts w:ascii="Arial" w:hAnsi="Arial" w:cs="Arial"/>
        </w:rPr>
        <w:br w:type="page"/>
      </w:r>
    </w:p>
    <w:p w14:paraId="1D389771" w14:textId="77777777" w:rsidR="004F14D3" w:rsidRPr="004F14D3" w:rsidRDefault="004F14D3" w:rsidP="00813C0C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4F14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__attribute__((__interrupt__, no_auto_psv)) _T1Interrupt(</w:t>
      </w:r>
      <w:r w:rsidRPr="004F14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1F168300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3DAC4C46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_T1IF = 0; </w:t>
      </w:r>
      <w:r w:rsidRPr="004F14D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//Clear Timer1 interrupt flag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5F6F8E4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u32_uptime_seconds++;  </w:t>
      </w:r>
    </w:p>
    <w:p w14:paraId="3EB7060A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4F14D3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str[16];  </w:t>
      </w:r>
    </w:p>
    <w:p w14:paraId="0E6F84DA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uint32_t test = getBetriebszeit();  </w:t>
      </w:r>
    </w:p>
    <w:p w14:paraId="67486327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sprintf(str,</w:t>
      </w:r>
      <w:r w:rsidRPr="004F14D3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"%lu"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,test);  </w:t>
      </w:r>
    </w:p>
    <w:p w14:paraId="5F10C5B4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</w:t>
      </w:r>
      <w:r w:rsidRPr="004F14D3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"Betriebszeit: "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17D71DE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putsUART(str);  </w:t>
      </w:r>
    </w:p>
    <w:p w14:paraId="64862591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</w:t>
      </w:r>
      <w:r w:rsidRPr="004F14D3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"\n"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095C164D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4F14D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//u32_inactive_seconds++;</w:t>
      </w: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CD04DA8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E3FFD06" w14:textId="77777777" w:rsidR="004F14D3" w:rsidRPr="004F14D3" w:rsidRDefault="004F14D3" w:rsidP="004F14D3">
      <w:pPr>
        <w:numPr>
          <w:ilvl w:val="0"/>
          <w:numId w:val="2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4F14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4CE37823" w14:textId="449CC541" w:rsidR="001B123D" w:rsidRDefault="001B123D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r>
        <w:br w:type="page"/>
      </w:r>
    </w:p>
    <w:p w14:paraId="5D63CE21" w14:textId="6EC4C228" w:rsidR="00E96759" w:rsidRDefault="00E96759" w:rsidP="00E96759">
      <w:pPr>
        <w:pStyle w:val="Heading2"/>
      </w:pPr>
      <w:r>
        <w:t>Aufgabe 7.2</w:t>
      </w:r>
    </w:p>
    <w:p w14:paraId="31F58AC6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measureProcesstime(){  </w:t>
      </w:r>
    </w:p>
    <w:p w14:paraId="33D99004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B228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time = 0;  </w:t>
      </w:r>
    </w:p>
    <w:p w14:paraId="3C76CB3C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time++;  </w:t>
      </w:r>
    </w:p>
    <w:p w14:paraId="345F9836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B228F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(time &gt;= MESSZEIT_MS){  </w:t>
      </w:r>
    </w:p>
    <w:p w14:paraId="525F1A2C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Auslastung;  </w:t>
      </w:r>
    </w:p>
    <w:p w14:paraId="257BD98F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lsw = TMR2;  </w:t>
      </w:r>
    </w:p>
    <w:p w14:paraId="1B56190B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msw = TMR3HLD;  </w:t>
      </w:r>
    </w:p>
    <w:p w14:paraId="510B8985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</w:t>
      </w:r>
    </w:p>
    <w:p w14:paraId="42A79AF1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Auslastung1 = (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)lsw * 10;  </w:t>
      </w:r>
    </w:p>
    <w:p w14:paraId="32EFF169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Auslastung2 = (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float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)msw *65535*10;  </w:t>
      </w:r>
    </w:p>
    <w:p w14:paraId="3A0D052A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Auslastung = (Auslastung1 + Auslastung2) / (FCY);  </w:t>
      </w:r>
    </w:p>
    <w:p w14:paraId="208BE2B1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time = 0;  </w:t>
      </w:r>
    </w:p>
    <w:p w14:paraId="31847040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TMR3HLD=0;  </w:t>
      </w:r>
    </w:p>
    <w:p w14:paraId="40D319D2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TMR3 = 0; </w:t>
      </w:r>
      <w:r w:rsidRPr="00EB228F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32-bit Timer (msw)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D926D92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TMR2 = 0;  </w:t>
      </w:r>
    </w:p>
    <w:p w14:paraId="75826389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EB228F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str[16];  </w:t>
      </w:r>
    </w:p>
    <w:p w14:paraId="26317562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</w:t>
      </w:r>
      <w:r w:rsidRPr="00EB228F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"Auslastung in %: "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270F8C2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sprintf(str,</w:t>
      </w:r>
      <w:r w:rsidRPr="00EB228F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"%f"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,Auslastung);  </w:t>
      </w:r>
    </w:p>
    <w:p w14:paraId="5304013E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putsUART(str);  </w:t>
      </w:r>
    </w:p>
    <w:p w14:paraId="5BB08E66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putsUART(</w:t>
      </w:r>
      <w:r w:rsidRPr="00EB228F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"\n"</w:t>
      </w: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1F53C7F5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6C2AC0DE" w14:textId="77777777" w:rsidR="00E96759" w:rsidRPr="00EB228F" w:rsidRDefault="00E96759" w:rsidP="00E96759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B228F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6848FB37" w14:textId="479640FB" w:rsidR="008443C9" w:rsidRDefault="0070692C" w:rsidP="00E96759">
      <w:r>
        <w:t xml:space="preserve">Diese Funktion wurde von vorherigen Aufgaben übernommen </w:t>
      </w:r>
      <w:r w:rsidR="008443C9">
        <w:t>und um die Ausgabe per UART erweitert.</w:t>
      </w:r>
      <w:r w:rsidR="00352C83">
        <w:t xml:space="preserve"> Dafür wurde die Auslastung mit Hilfe der Funktion sprintf in ein String umgewandelt.</w:t>
      </w:r>
    </w:p>
    <w:p w14:paraId="2075BDFC" w14:textId="115A9BC9" w:rsidR="007A4206" w:rsidRDefault="006D3810" w:rsidP="00E96759">
      <w:r>
        <w:t>Zusätzlich wurde in jeder Funktion</w:t>
      </w:r>
      <w:r w:rsidR="00024787">
        <w:t>, welche nun zusätzlich Rechenzeit in Anspruch nimmt _LATF0=1 gesetzt</w:t>
      </w:r>
      <w:r w:rsidR="00383130">
        <w:t>,</w:t>
      </w:r>
      <w:r w:rsidR="00024787">
        <w:t xml:space="preserve"> um den Gated</w:t>
      </w:r>
      <w:r w:rsidR="00EB01A5">
        <w:t>-</w:t>
      </w:r>
      <w:r w:rsidR="00024787">
        <w:t>Timer zu starten.</w:t>
      </w:r>
    </w:p>
    <w:p w14:paraId="63DB7794" w14:textId="3B378FED" w:rsidR="00E96759" w:rsidRDefault="007A4206" w:rsidP="00E96759">
      <w:pPr>
        <w:rPr>
          <w:rFonts w:eastAsiaTheme="minorEastAsia"/>
        </w:rPr>
      </w:pPr>
      <w:r>
        <w:t>Die Auslastung liegt hier bei einer Frequenz von 50MHz bei ca.</w:t>
      </w:r>
      <w:r w:rsidR="00BD5A06">
        <w:t xml:space="preserve"> 1,2%</w:t>
      </w:r>
      <w:r w:rsidR="0093480F">
        <w:t xml:space="preserve"> und steigt leicht an, wenn </w:t>
      </w:r>
      <w:r w:rsidR="009324D7">
        <w:t>viele Befehle empfangen oder gesendet werden.</w:t>
      </w:r>
      <w:r w:rsidR="00E96759">
        <w:br w:type="page"/>
      </w:r>
    </w:p>
    <w:p w14:paraId="48F7F2A2" w14:textId="7C35AE0A" w:rsidR="009945D4" w:rsidRDefault="00F94492" w:rsidP="00057DB5">
      <w:pPr>
        <w:pStyle w:val="Heading2"/>
      </w:pPr>
      <w:r>
        <w:t>Aufgabe 7.3</w:t>
      </w:r>
    </w:p>
    <w:p w14:paraId="233C3FFC" w14:textId="09497C53" w:rsidR="00672313" w:rsidRDefault="00E70D5C" w:rsidP="00E843E5">
      <w:r>
        <w:t>In der initUART-Funktion wurden die jeweiligen Register so beschrieben, dass ein Interrupt ausgeführt wird, sobald ein Zeichen empfangen worden ist.</w:t>
      </w:r>
      <w:r w:rsidR="00095093">
        <w:t xml:space="preserve"> Die Service Routine ist hier zu sehen:</w:t>
      </w:r>
    </w:p>
    <w:p w14:paraId="5C45DA03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BB4F6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__attribute__((__interrupt__)) _U1RXInterrupt(</w:t>
      </w:r>
      <w:r w:rsidRPr="00BB4F6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7EC99567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 </w:t>
      </w:r>
    </w:p>
    <w:p w14:paraId="16759B57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_U1RXIF = 0;   </w:t>
      </w:r>
    </w:p>
    <w:p w14:paraId="38D50317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BB4F6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BB4F69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aufrufe = 0;  </w:t>
      </w:r>
    </w:p>
    <w:p w14:paraId="5EE462D1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BB4F6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(aufrufe != 0){  </w:t>
      </w:r>
    </w:p>
    <w:p w14:paraId="7AAFE77B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putcFIFO_RX(U1RXREG);  </w:t>
      </w:r>
    </w:p>
    <w:p w14:paraId="495047AE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getNextCommand();  </w:t>
      </w:r>
    </w:p>
    <w:p w14:paraId="27DAAA91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0ACE33AD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BB4F6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23A133C3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BB4F69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dummy= U1RXREG;  </w:t>
      </w:r>
    </w:p>
    <w:p w14:paraId="7A4B975A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40FA5DE4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aufrufe = 1;  </w:t>
      </w:r>
    </w:p>
    <w:p w14:paraId="5FF0D9F4" w14:textId="77777777" w:rsidR="00BB4F69" w:rsidRPr="00BB4F69" w:rsidRDefault="00BB4F69" w:rsidP="00BB4F69">
      <w:pPr>
        <w:numPr>
          <w:ilvl w:val="0"/>
          <w:numId w:val="1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BB4F6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E6B4B04" w14:textId="6708DBF1" w:rsidR="00BB4F69" w:rsidRDefault="00267428" w:rsidP="00E843E5">
      <w:r>
        <w:t xml:space="preserve">Da </w:t>
      </w:r>
      <w:r w:rsidR="00003258">
        <w:t xml:space="preserve">der Interrupt auch schon bei der </w:t>
      </w:r>
      <w:r w:rsidR="002F7DFF">
        <w:t>Initialisierung aufgerufen wir</w:t>
      </w:r>
      <w:r w:rsidR="00832D70">
        <w:t xml:space="preserve">d und zu dieser Zeit noch kein </w:t>
      </w:r>
      <w:r w:rsidR="005B2A1A">
        <w:t xml:space="preserve">interessierendes Zeichen </w:t>
      </w:r>
      <w:r w:rsidR="000E5A45">
        <w:t>im U1RXREG-Register liegt wird dieses bei erstmaligen Aufruf geleert (Z</w:t>
      </w:r>
      <w:r w:rsidR="00824CC3">
        <w:t>. 10</w:t>
      </w:r>
      <w:r w:rsidR="000E5A45">
        <w:t>)</w:t>
      </w:r>
      <w:r w:rsidR="00824CC3">
        <w:t>.</w:t>
      </w:r>
    </w:p>
    <w:p w14:paraId="6C3E399B" w14:textId="4D9A44B6" w:rsidR="006E4E3D" w:rsidRDefault="006E4E3D" w:rsidP="00E843E5">
      <w:r>
        <w:t xml:space="preserve">Für die Speicherung der Daten wurde ein zweites FIFO (FIFO_RX) angelegt, welches analog zum </w:t>
      </w:r>
      <w:r w:rsidR="00710E77">
        <w:t>ersten arbeitet.</w:t>
      </w:r>
    </w:p>
    <w:p w14:paraId="7F7F3A8E" w14:textId="2200623D" w:rsidR="008D312B" w:rsidRDefault="00F5429E" w:rsidP="00E843E5">
      <w:r>
        <w:t>Zusätzlich zur Speicherung der Daten wird die Funktion getNextCommand() aufgerufen:</w:t>
      </w:r>
    </w:p>
    <w:p w14:paraId="57921D40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getNextCommand(){  </w:t>
      </w:r>
    </w:p>
    <w:p w14:paraId="1B78FC0A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//Bsp: B0\n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B69D2AB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0508D3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 = 0;  </w:t>
      </w:r>
    </w:p>
    <w:p w14:paraId="75C3A516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0508D3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input[32];  </w:t>
      </w:r>
    </w:p>
    <w:p w14:paraId="6DA13B52" w14:textId="77777777" w:rsidR="00F5429E" w:rsidRPr="008D4247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zeichen;  </w:t>
      </w:r>
    </w:p>
    <w:p w14:paraId="5EF0D380" w14:textId="03789FC8" w:rsidR="00C02532" w:rsidRPr="000508D3" w:rsidRDefault="00C02532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ab/>
        <w:t>_GIE = 0;</w:t>
      </w:r>
      <w:r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ab/>
      </w:r>
    </w:p>
    <w:p w14:paraId="5D6D9C38" w14:textId="77777777" w:rsidR="00F5429E" w:rsidRPr="008D4247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getcFIFO_RX(&amp;zeichen);  </w:t>
      </w:r>
    </w:p>
    <w:p w14:paraId="001C0843" w14:textId="69F48AA4" w:rsidR="00C02532" w:rsidRPr="000508D3" w:rsidRDefault="00C02532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ab/>
        <w:t>_GIE = 1;</w:t>
      </w:r>
    </w:p>
    <w:p w14:paraId="510EEBAE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(zeichen == </w:t>
      </w:r>
      <w:r w:rsidRPr="000508D3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'\n'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44745C29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0508D3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s;  </w:t>
      </w:r>
    </w:p>
    <w:p w14:paraId="3F006497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for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(s=0; s&lt;32; s++){  </w:t>
      </w:r>
    </w:p>
    <w:p w14:paraId="0D1FCA94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command[s] = input[s];  </w:t>
      </w:r>
    </w:p>
    <w:p w14:paraId="17AB3B74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</w:t>
      </w:r>
    </w:p>
    <w:p w14:paraId="1F1480A6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memset(input,0,32);  </w:t>
      </w:r>
    </w:p>
    <w:p w14:paraId="709819EC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i=0;  </w:t>
      </w:r>
    </w:p>
    <w:p w14:paraId="162766BA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009CA7F2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14E38F23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78F6E93C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input[i] = zeichen;  </w:t>
      </w:r>
    </w:p>
    <w:p w14:paraId="335E9EFE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i++;  </w:t>
      </w:r>
    </w:p>
    <w:p w14:paraId="50063FA1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1AC3D6A9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0508D3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660EDCB2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6335878E" w14:textId="77777777" w:rsidR="00F5429E" w:rsidRPr="000508D3" w:rsidRDefault="00F5429E" w:rsidP="00F5429E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08D3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4C223683" w14:textId="22A3D132" w:rsidR="00F5429E" w:rsidRDefault="001826D3" w:rsidP="00E843E5">
      <w:r>
        <w:t>Hier wird das aktuelle Zeichen aus dem FIFO gelesen</w:t>
      </w:r>
      <w:r w:rsidR="000E3A4C">
        <w:t>. Falls das Zeichen noch nicht einem „\n“ entspricht</w:t>
      </w:r>
      <w:r w:rsidR="00345E66">
        <w:t>,</w:t>
      </w:r>
      <w:r w:rsidR="00E7491C">
        <w:t xml:space="preserve"> wird es </w:t>
      </w:r>
      <w:r w:rsidR="007774F6">
        <w:t xml:space="preserve">im input-String angehängt. </w:t>
      </w:r>
      <w:r w:rsidR="00AE4EA2">
        <w:t>Sobald</w:t>
      </w:r>
      <w:r w:rsidR="00435B25">
        <w:t xml:space="preserve"> das ausgelesene Zeichen einem „\n“ entspricht, wird </w:t>
      </w:r>
      <w:r w:rsidR="00160ACC">
        <w:t>der Inhalt des input-Strings in den globalen String command kopiert</w:t>
      </w:r>
      <w:r w:rsidR="00DA000E">
        <w:t>, und der input</w:t>
      </w:r>
      <w:r w:rsidR="00FD000E">
        <w:t>-</w:t>
      </w:r>
      <w:r w:rsidR="00DA000E">
        <w:t>String geleert.</w:t>
      </w:r>
      <w:r w:rsidR="00917455">
        <w:t xml:space="preserve"> Auf diese Weise befindet sich im command String immer der letzte gesendete Befehl.</w:t>
      </w:r>
    </w:p>
    <w:p w14:paraId="4F872F90" w14:textId="26694896" w:rsidR="00C86F57" w:rsidRDefault="00C86F57" w:rsidP="00E843E5">
      <w:r>
        <w:t>Um die empfangenen Befehle</w:t>
      </w:r>
      <w:r w:rsidR="00EF3DBF">
        <w:t xml:space="preserve"> auszuwerten</w:t>
      </w:r>
      <w:r w:rsidR="000A5C5D">
        <w:t xml:space="preserve"> wird die Funktion </w:t>
      </w:r>
      <w:r w:rsidR="00FD000E">
        <w:t>„</w:t>
      </w:r>
      <w:r w:rsidR="000A5C5D">
        <w:t>Auswertung</w:t>
      </w:r>
      <w:r w:rsidR="00FD000E">
        <w:t>“</w:t>
      </w:r>
      <w:r w:rsidR="000A5C5D">
        <w:t xml:space="preserve"> zyklisch in der Superloop ausgeführt:</w:t>
      </w:r>
    </w:p>
    <w:p w14:paraId="7844C74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Auswertung(){  </w:t>
      </w:r>
    </w:p>
    <w:p w14:paraId="019E46A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3009B57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DC4D6A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k = 0;  </w:t>
      </w:r>
    </w:p>
    <w:p w14:paraId="7F83313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DC4D6A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char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zahl[4];  </w:t>
      </w:r>
    </w:p>
    <w:p w14:paraId="67038C3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DC4D6A">
        <w:rPr>
          <w:rFonts w:ascii="Consolas" w:hAnsi="Consolas" w:cs="Times New Roman"/>
          <w:b/>
          <w:bCs/>
          <w:color w:val="2E8B57"/>
          <w:sz w:val="18"/>
          <w:szCs w:val="18"/>
          <w:bdr w:val="none" w:sz="0" w:space="0" w:color="auto" w:frame="1"/>
        </w:rPr>
        <w:t>int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delay;  </w:t>
      </w:r>
    </w:p>
    <w:p w14:paraId="0E27070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switch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(command[0]){  </w:t>
      </w:r>
    </w:p>
    <w:p w14:paraId="0A446FD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'R'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7E83EAC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switch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(command[1]){  </w:t>
      </w:r>
    </w:p>
    <w:p w14:paraId="25D2429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'0'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0E52399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b0 = 0;  </w:t>
      </w:r>
    </w:p>
    <w:p w14:paraId="0378CE7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LED0 = 0;  </w:t>
      </w:r>
    </w:p>
    <w:p w14:paraId="4C959F4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30CE7F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412B17B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2D3A8BE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'1'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3A16A38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b1 = 0;  </w:t>
      </w:r>
    </w:p>
    <w:p w14:paraId="118CD7E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LED1 = 0;  </w:t>
      </w:r>
    </w:p>
    <w:p w14:paraId="63445D1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0B310F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009ED1F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67EA8CD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'2'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2C2AA55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b2 = 0;  </w:t>
      </w:r>
    </w:p>
    <w:p w14:paraId="7B16FD7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LED2 = 0;  </w:t>
      </w:r>
    </w:p>
    <w:p w14:paraId="3C066A7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D2E2B1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4F39155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5BF44C3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'3'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61DFC1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b3 = 0;  </w:t>
      </w:r>
    </w:p>
    <w:p w14:paraId="075C7A6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LED3 = 0;  </w:t>
      </w:r>
    </w:p>
    <w:p w14:paraId="01CFE9C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047570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6BE246B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</w:t>
      </w:r>
    </w:p>
    <w:p w14:paraId="62BFBA8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default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706414E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4A81BFE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memset(command,0,32);   </w:t>
      </w:r>
    </w:p>
    <w:p w14:paraId="6EACA5F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 </w:t>
      </w:r>
    </w:p>
    <w:p w14:paraId="7067B76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55F450D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18CD771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'B'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1D5F397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switch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(command[1]){  </w:t>
      </w:r>
    </w:p>
    <w:p w14:paraId="692BC72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'0'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F84A70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b0 = 1;  </w:t>
      </w:r>
    </w:p>
    <w:p w14:paraId="2F0841F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6AD7375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5D7398B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36B68BA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'1'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14188A7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b1 = 1;  </w:t>
      </w:r>
    </w:p>
    <w:p w14:paraId="0C83E5C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3B13874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773A2D5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0DE9A44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'2'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574F99B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b2 = 1;  </w:t>
      </w:r>
    </w:p>
    <w:p w14:paraId="23CA147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1A7F2E0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1C14DF5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67C8D38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'3'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1E6915A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b3 = 1;  </w:t>
      </w:r>
    </w:p>
    <w:p w14:paraId="407169E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9F9D8B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60FC4EC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</w:t>
      </w:r>
    </w:p>
    <w:p w14:paraId="4A67281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default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727B027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741A0A2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 </w:t>
      </w:r>
    </w:p>
    <w:p w14:paraId="2603AD1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 </w:t>
      </w:r>
    </w:p>
    <w:p w14:paraId="7613429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5BEF47E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05A6D5E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'S'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6C69602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switch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(command[1]){  </w:t>
      </w:r>
    </w:p>
    <w:p w14:paraId="219A927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'0'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1F167B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b0 = 0;  </w:t>
      </w:r>
    </w:p>
    <w:p w14:paraId="652405A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LED0 = 1;  </w:t>
      </w:r>
    </w:p>
    <w:p w14:paraId="31F9F0B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C95ACB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751101A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2879AE4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'1'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5F1F934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b1 = 0;  </w:t>
      </w:r>
    </w:p>
    <w:p w14:paraId="5961576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LED1 = 1;  </w:t>
      </w:r>
    </w:p>
    <w:p w14:paraId="0662804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0BE0F62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5050B48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432B526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'2'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7004F05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b2 = 0;  </w:t>
      </w:r>
    </w:p>
    <w:p w14:paraId="088518E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LED2 = 1;  </w:t>
      </w:r>
    </w:p>
    <w:p w14:paraId="7519A4A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73CE2D6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47B08BC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5AEF368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'3'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260B755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b3 = 0;  </w:t>
      </w:r>
    </w:p>
    <w:p w14:paraId="20A263F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LED3 = 1;  </w:t>
      </w:r>
    </w:p>
    <w:p w14:paraId="10E1421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2CB1138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</w:t>
      </w:r>
    </w:p>
    <w:p w14:paraId="2047954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7535F60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default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322CE18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7ED4061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 </w:t>
      </w:r>
    </w:p>
    <w:p w14:paraId="26F9FC8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 </w:t>
      </w:r>
    </w:p>
    <w:p w14:paraId="5F5A1AD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1EC57D3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 </w:t>
      </w:r>
    </w:p>
    <w:p w14:paraId="19621E5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'T'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6431FA1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(k=3;command[k] != 0x0; k++ ){  </w:t>
      </w:r>
    </w:p>
    <w:p w14:paraId="6C5531E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(k&gt;6){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;}  </w:t>
      </w:r>
    </w:p>
    <w:p w14:paraId="1B6959E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zahl[k-3] = command[k];  </w:t>
      </w:r>
    </w:p>
    <w:p w14:paraId="33AB59E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</w:t>
      </w:r>
    </w:p>
    <w:p w14:paraId="4FA58C7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1D0BD53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delay = atoi(zahl);  </w:t>
      </w:r>
    </w:p>
    <w:p w14:paraId="69FF096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switch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(command[1]){  </w:t>
      </w:r>
    </w:p>
    <w:p w14:paraId="7818824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'0'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5F4A605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(command[2] ==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'_'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435ECA5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T_blink0 = delay;  </w:t>
      </w:r>
    </w:p>
    <w:p w14:paraId="2685323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EE33952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</w:t>
      </w:r>
    </w:p>
    <w:p w14:paraId="4E1AEF7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7A6222B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</w:t>
      </w:r>
    </w:p>
    <w:p w14:paraId="21DAA8F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C8FCCB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 </w:t>
      </w:r>
    </w:p>
    <w:p w14:paraId="13AE486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201D484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1E6B8F7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'1'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1F6C55E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(command[2] ==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'_'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1A2827D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T_blink1 = delay;  </w:t>
      </w:r>
    </w:p>
    <w:p w14:paraId="118CD09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622B5C9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</w:t>
      </w:r>
    </w:p>
    <w:p w14:paraId="348BF2F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77F5772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</w:t>
      </w:r>
    </w:p>
    <w:p w14:paraId="1EE7EEB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42BD2E6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 </w:t>
      </w:r>
    </w:p>
    <w:p w14:paraId="6EAA1C67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0F10865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07FE993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'2'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D4986A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(command[2] ==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'_'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18BEEE0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T_blink2 = delay;  </w:t>
      </w:r>
    </w:p>
    <w:p w14:paraId="6FBDB7E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C456924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</w:t>
      </w:r>
    </w:p>
    <w:p w14:paraId="6DDF81E3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3286CC50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</w:t>
      </w:r>
    </w:p>
    <w:p w14:paraId="7858F3C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078DD80B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 </w:t>
      </w:r>
    </w:p>
    <w:p w14:paraId="67A5C61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5DACF44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4F247A7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case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'3'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57C3C2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(command[2] == 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'_'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4A1C216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T_blink3 = delay;  </w:t>
      </w:r>
    </w:p>
    <w:p w14:paraId="343A043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"OK\n"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30C1B59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</w:t>
      </w:r>
    </w:p>
    <w:p w14:paraId="1260070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08FA284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</w:t>
      </w:r>
    </w:p>
    <w:p w14:paraId="7FE70C7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5DD7378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  memset(command,0,32);   </w:t>
      </w:r>
    </w:p>
    <w:p w14:paraId="247A3CB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}  </w:t>
      </w:r>
    </w:p>
    <w:p w14:paraId="0077157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</w:t>
      </w:r>
    </w:p>
    <w:p w14:paraId="737E39E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default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4C81744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1D565668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memset(command,0,32);   </w:t>
      </w:r>
    </w:p>
    <w:p w14:paraId="143D975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    </w:t>
      </w:r>
    </w:p>
    <w:p w14:paraId="19E4C4D9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7860682F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2589CB7C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default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:  </w:t>
      </w:r>
    </w:p>
    <w:p w14:paraId="325029F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(command[0] != 0x0 ){  </w:t>
      </w:r>
    </w:p>
    <w:p w14:paraId="4867B5D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putsUART(</w:t>
      </w:r>
      <w:r w:rsidRPr="00DC4D6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"ERROR\n"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4DB8A8C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memset(command,0x0,32);   </w:t>
      </w:r>
    </w:p>
    <w:p w14:paraId="40302E7D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DC4D6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break</w:t>
      </w: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;  </w:t>
      </w:r>
    </w:p>
    <w:p w14:paraId="13745AD6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71CD8D0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75A7EB61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 </w:t>
      </w:r>
    </w:p>
    <w:p w14:paraId="45FDDE1A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 </w:t>
      </w:r>
    </w:p>
    <w:p w14:paraId="373E5AA5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6E28458E" w14:textId="77777777" w:rsidR="000A5C5D" w:rsidRPr="00DC4D6A" w:rsidRDefault="000A5C5D" w:rsidP="000A5C5D">
      <w:pPr>
        <w:numPr>
          <w:ilvl w:val="0"/>
          <w:numId w:val="2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C4D6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59EA3138" w14:textId="77777777" w:rsidR="005D3C5E" w:rsidRDefault="00EC6A07" w:rsidP="00E843E5">
      <w:r>
        <w:t>Generell wird hier der command-String mit Hilfe einer Switch-Case Anweisung ausgewertet.</w:t>
      </w:r>
      <w:r w:rsidR="007C5857">
        <w:t xml:space="preserve"> Dabei wird für das erste Zeichen die Fälle R,B,S und T</w:t>
      </w:r>
      <w:r w:rsidR="000C3BF8">
        <w:t xml:space="preserve"> unterschieden. Falls das erste Zeichen </w:t>
      </w:r>
      <w:r w:rsidR="00B16EED">
        <w:t>davon abweicht</w:t>
      </w:r>
      <w:r w:rsidR="00DA0F7B">
        <w:t xml:space="preserve"> und der </w:t>
      </w:r>
      <w:r w:rsidR="001A3326">
        <w:t>command-String schon beschreiben wurde (Z</w:t>
      </w:r>
      <w:r w:rsidR="003A6877">
        <w:t>. 158</w:t>
      </w:r>
      <w:r w:rsidR="001A3326">
        <w:t>)</w:t>
      </w:r>
      <w:r w:rsidR="004B62AF">
        <w:t xml:space="preserve"> wird „ERROR“ ausgegeben und der command-String zurückgesetzt</w:t>
      </w:r>
      <w:r w:rsidR="00835C77">
        <w:t>.</w:t>
      </w:r>
      <w:r w:rsidR="00AB4586">
        <w:t xml:space="preserve"> Analog </w:t>
      </w:r>
      <w:r w:rsidR="001A2BFA">
        <w:t>werden dann die restlichen Zeichen über Switch-Case Anweisungen abgefragt.</w:t>
      </w:r>
      <w:r w:rsidR="00D773AB">
        <w:t xml:space="preserve"> Um das Blinken der LEDs zu steuern wird</w:t>
      </w:r>
      <w:r w:rsidR="00057B56">
        <w:t xml:space="preserve"> hier</w:t>
      </w:r>
      <w:r w:rsidR="00D773AB">
        <w:t xml:space="preserve"> ein</w:t>
      </w:r>
      <w:r w:rsidR="00057B56">
        <w:t xml:space="preserve"> globales Flag gesetzt (b0,b1,b2,b3) welches dann in der eigentlichen Blink</w:t>
      </w:r>
      <w:r w:rsidR="007C1F8E">
        <w:t>-Funktion abgefragt wird.</w:t>
      </w:r>
      <w:r w:rsidR="000371D8">
        <w:t xml:space="preserve"> </w:t>
      </w:r>
      <w:r w:rsidR="009461CE">
        <w:t xml:space="preserve">Um die </w:t>
      </w:r>
      <w:r w:rsidR="003D0053">
        <w:t>Periodendauer der LEDs auszulesen w</w:t>
      </w:r>
      <w:r w:rsidR="005D3C5E">
        <w:t xml:space="preserve">erden maximal 4 Zeichen ausgelesen und in ein integer-Wert konvertiert. (Z.100-105). </w:t>
      </w:r>
    </w:p>
    <w:p w14:paraId="005C841C" w14:textId="110A79AA" w:rsidR="000A5C5D" w:rsidRDefault="000371D8" w:rsidP="00E843E5">
      <w:r>
        <w:t>Nach jedem erfolgreichen Befehl wird der command-String geleert und ein „OK“ ausgegeben.</w:t>
      </w:r>
      <w:r w:rsidR="009461CE">
        <w:t xml:space="preserve"> </w:t>
      </w:r>
    </w:p>
    <w:p w14:paraId="57C07994" w14:textId="77777777" w:rsidR="00AD4E9C" w:rsidRDefault="00AD4E9C" w:rsidP="00E843E5"/>
    <w:p w14:paraId="70DA124A" w14:textId="154B27A7" w:rsidR="00AD4E9C" w:rsidRDefault="00EF2FEA" w:rsidP="00E843E5">
      <w:r>
        <w:t>Im nachfolgenden die main-Funktion:</w:t>
      </w:r>
    </w:p>
    <w:p w14:paraId="2EDF247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int16_t main(</w:t>
      </w:r>
      <w:r w:rsidRPr="00EF2FE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  </w:t>
      </w:r>
    </w:p>
    <w:p w14:paraId="4185A75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3F70A4F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//Sleep();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F75901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DELAY_ANPASSUNG = ((SYS_FREQ/96)*2180ull)/1000000ull;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//Berechnung der Delay Anpassung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C24AB1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</w:t>
      </w:r>
    </w:p>
    <w:p w14:paraId="65C3DC0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/* Configure the oscillator for the device */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5DC05F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ConfigureOscillator();  </w:t>
      </w:r>
    </w:p>
    <w:p w14:paraId="04DE2C1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A4DB01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/* Initialize IO ports and peripherals */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71693E5D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InitApp();  </w:t>
      </w:r>
    </w:p>
    <w:p w14:paraId="6D8A781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//init_ms_t1();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42DB90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init_ms_t4();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//Timer 2 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9206E6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init_t2_t3();  </w:t>
      </w:r>
    </w:p>
    <w:p w14:paraId="0C38410F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initBetriebszeit(0);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//Timer 1 für Betriebszeit zählen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524958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initUART();  </w:t>
      </w:r>
    </w:p>
    <w:p w14:paraId="4789DF1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0F3F8CC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//Alle LEDs als Ausgang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407B27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_TRISB8 = 0;  </w:t>
      </w:r>
    </w:p>
    <w:p w14:paraId="065542DD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_TRISB9 = 0;  </w:t>
      </w:r>
    </w:p>
    <w:p w14:paraId="0FF2D96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_TRISB10 = 0;  </w:t>
      </w:r>
    </w:p>
    <w:p w14:paraId="728AF1F9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_TRISB11 = 0;  </w:t>
      </w:r>
    </w:p>
    <w:p w14:paraId="5771C81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_TRISF0 = 0;  </w:t>
      </w:r>
    </w:p>
    <w:p w14:paraId="4315936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//_TRISD2 = 0;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DC41AED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//Alle LEDs als digital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749C76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_ANSB8 = 0;  </w:t>
      </w:r>
    </w:p>
    <w:p w14:paraId="44734A9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_ANSB9 = 0;  </w:t>
      </w:r>
    </w:p>
    <w:p w14:paraId="1601D8C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_ANSB10 = 0;  </w:t>
      </w:r>
    </w:p>
    <w:p w14:paraId="5FE6142C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_ANSB11 = 0;  </w:t>
      </w:r>
    </w:p>
    <w:p w14:paraId="18A0B99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_RP66R = _RPOUT_U1TX;  </w:t>
      </w:r>
    </w:p>
    <w:p w14:paraId="68FBEAD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RPINR18bits.U1RXR = 0b1011000;  </w:t>
      </w:r>
    </w:p>
    <w:p w14:paraId="236DC51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452E4ADC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//_ANSD2 = 0;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BFAB569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//Taster INC G9 als digital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C0E4EA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_ANSG9 = 0;  </w:t>
      </w:r>
    </w:p>
    <w:p w14:paraId="4BECC19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_ANSE8 = 0;  </w:t>
      </w:r>
    </w:p>
    <w:p w14:paraId="54CAFAF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//Taster als Eingang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A09E7E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_TRISG14 = 1;  </w:t>
      </w:r>
    </w:p>
    <w:p w14:paraId="3911BE5D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_TRISG15 = 1;  </w:t>
      </w:r>
    </w:p>
    <w:p w14:paraId="78C0D9E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_TRISG12 = 1;  </w:t>
      </w:r>
    </w:p>
    <w:p w14:paraId="1973CD1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_TRISG13 = 1;  </w:t>
      </w:r>
    </w:p>
    <w:p w14:paraId="0A8F5C99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_TRISG9 = 1;  </w:t>
      </w:r>
    </w:p>
    <w:p w14:paraId="38E0156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_TRISE8 = 1;  </w:t>
      </w:r>
    </w:p>
    <w:p w14:paraId="07A0DBC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//Pull-up Widerstände einschalten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11BCA8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_CNPUG14 = 1;  </w:t>
      </w:r>
    </w:p>
    <w:p w14:paraId="6234FB66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_CNPUG15 = 1;  </w:t>
      </w:r>
    </w:p>
    <w:p w14:paraId="259D62E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_CNPUG12 = 1;  </w:t>
      </w:r>
    </w:p>
    <w:p w14:paraId="21E8128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_CNPUG13 = 1;  </w:t>
      </w:r>
    </w:p>
    <w:p w14:paraId="5F1ACFD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_CNPUG9 = 1;  </w:t>
      </w:r>
    </w:p>
    <w:p w14:paraId="22A4DB1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976466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uint16_t Count = 0;  </w:t>
      </w:r>
    </w:p>
    <w:p w14:paraId="397845C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//Timer Input auf RP96 mappen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6197AA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//_T2CKR = 96;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A83E5BD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2111418E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//_CNIE = 1; //Change Notification Interrupt Enable 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E0C9969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_CNIP = 1;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Interupt priority heruntersetzten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4662D2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_CNIEG14 = 1;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//CN für Taster aktivieren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EDF337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_CNIEG15 = 1;  </w:t>
      </w:r>
    </w:p>
    <w:p w14:paraId="63C6579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_CNIEG12 = 1;  </w:t>
      </w:r>
    </w:p>
    <w:p w14:paraId="4B1A086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_CNIEG13 = 1;  </w:t>
      </w:r>
    </w:p>
    <w:p w14:paraId="40C1302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_CNIEG9 = 1;  </w:t>
      </w:r>
    </w:p>
    <w:p w14:paraId="4E606496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//Timer Input auf RP96 mappen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2FFBF5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_T2CKR = 96;  </w:t>
      </w:r>
    </w:p>
    <w:p w14:paraId="085C0ED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4EB2750C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putsUART(</w:t>
      </w:r>
      <w:r w:rsidRPr="00EF2FEA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"Hello World\n"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//Willkommensnachricht beim Start des µC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F411B8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EF2FE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(1)  </w:t>
      </w:r>
    </w:p>
    <w:p w14:paraId="6FC9355F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{  </w:t>
      </w:r>
    </w:p>
    <w:p w14:paraId="151173F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_LATF0 = 0;   </w:t>
      </w:r>
    </w:p>
    <w:p w14:paraId="599AF80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</w:p>
    <w:p w14:paraId="292A76A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r w:rsidRPr="00EF2FE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(_T4IF) {  </w:t>
      </w:r>
    </w:p>
    <w:p w14:paraId="5D1657B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_T4IF = 0;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//Flag clearen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D2F8456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Count++;  </w:t>
      </w:r>
    </w:p>
    <w:p w14:paraId="62F498F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EF2FEA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(Count &gt;= HEARTBEAT_MS){   </w:t>
      </w:r>
    </w:p>
    <w:p w14:paraId="5C9CADF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_LATF0 = 1;  </w:t>
      </w:r>
    </w:p>
    <w:p w14:paraId="01C9E69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Count = 0;  </w:t>
      </w:r>
    </w:p>
    <w:p w14:paraId="399F37B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//SendBetriebszeit();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C296F0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Blink0();    </w:t>
      </w:r>
    </w:p>
    <w:p w14:paraId="4C95409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Blink1();  </w:t>
      </w:r>
    </w:p>
    <w:p w14:paraId="14DB29DC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Blink2();  </w:t>
      </w:r>
    </w:p>
    <w:p w14:paraId="36E1AA53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Blink3();  </w:t>
      </w:r>
    </w:p>
    <w:p w14:paraId="0A4FFDFC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9CF592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Taster0();  </w:t>
      </w:r>
    </w:p>
    <w:p w14:paraId="629B23BF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Taster1();  </w:t>
      </w:r>
    </w:p>
    <w:p w14:paraId="74B751A4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Taster2();  </w:t>
      </w:r>
    </w:p>
    <w:p w14:paraId="37C3F91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  Taster3();  </w:t>
      </w:r>
    </w:p>
    <w:p w14:paraId="7436B7A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measureProcesstime();  </w:t>
      </w:r>
    </w:p>
    <w:p w14:paraId="7230372A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Auswertung();  </w:t>
      </w:r>
    </w:p>
    <w:p w14:paraId="3EC13AC6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15F882C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79BE5672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1607562B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328161C0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  </w:t>
      </w:r>
    </w:p>
    <w:p w14:paraId="288FCA1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//ShowBetreibszeitLED();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F485E79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//U1TXREG = 'a';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065D0F71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    </w:t>
      </w:r>
      <w:r w:rsidRPr="00EF2FEA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//doIdle();</w:t>
      </w: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B26207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}  </w:t>
      </w:r>
    </w:p>
    <w:p w14:paraId="40B85AD5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 </w:t>
      </w:r>
    </w:p>
    <w:p w14:paraId="7B8182E7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3287DCD8" w14:textId="77777777" w:rsidR="00EF2FEA" w:rsidRPr="00EF2FEA" w:rsidRDefault="00EF2FEA" w:rsidP="00EF2FEA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F2FEA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601DF7DE" w14:textId="30127883" w:rsidR="00EF2FEA" w:rsidRDefault="00F9320A" w:rsidP="00E843E5">
      <w:r>
        <w:t>Zu sehen</w:t>
      </w:r>
      <w:r w:rsidR="003A32F6">
        <w:t xml:space="preserve"> sind hier die Pin-Mapping für das Empfangen und Senden von Daten (Z.29&amp;30)</w:t>
      </w:r>
      <w:r>
        <w:t>, die Wil</w:t>
      </w:r>
      <w:r w:rsidR="00FD000E">
        <w:t>l</w:t>
      </w:r>
      <w:r>
        <w:t>kommensnachricht (Z.64) und die Funktionen in der Superloop.</w:t>
      </w:r>
    </w:p>
    <w:p w14:paraId="412E7942" w14:textId="77777777" w:rsidR="000A5C5D" w:rsidRDefault="000A5C5D" w:rsidP="00E843E5"/>
    <w:p w14:paraId="49A24081" w14:textId="77777777" w:rsidR="00F5429E" w:rsidRDefault="00F5429E" w:rsidP="00E843E5"/>
    <w:p w14:paraId="2E93611E" w14:textId="77777777" w:rsidR="00095093" w:rsidRDefault="00095093" w:rsidP="00E843E5"/>
    <w:p w14:paraId="04227737" w14:textId="77777777" w:rsidR="00344B16" w:rsidRDefault="00344B16" w:rsidP="00E843E5"/>
    <w:p w14:paraId="11C20A72" w14:textId="77777777" w:rsidR="004E4B9C" w:rsidRDefault="004E4B9C" w:rsidP="00E843E5"/>
    <w:p w14:paraId="5EE004B5" w14:textId="77777777" w:rsidR="00623A75" w:rsidRDefault="00623A75" w:rsidP="00E843E5"/>
    <w:p w14:paraId="25A89044" w14:textId="77777777" w:rsidR="001C2DC0" w:rsidRDefault="001C2DC0" w:rsidP="00E843E5"/>
    <w:p w14:paraId="4999AE94" w14:textId="77777777" w:rsidR="00FE0386" w:rsidRDefault="00FE0386" w:rsidP="00E843E5"/>
    <w:p w14:paraId="1E8EC236" w14:textId="77777777" w:rsidR="00DC4D6A" w:rsidRPr="00E843E5" w:rsidRDefault="00DC4D6A" w:rsidP="00E843E5"/>
    <w:sectPr w:rsidR="00DC4D6A" w:rsidRPr="00E843E5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E23620" w14:textId="77777777" w:rsidR="00C13249" w:rsidRDefault="00C13249" w:rsidP="00534988">
      <w:r>
        <w:separator/>
      </w:r>
    </w:p>
  </w:endnote>
  <w:endnote w:type="continuationSeparator" w:id="0">
    <w:p w14:paraId="714F771E" w14:textId="77777777" w:rsidR="00C13249" w:rsidRDefault="00C13249" w:rsidP="00534988">
      <w:r>
        <w:continuationSeparator/>
      </w:r>
    </w:p>
  </w:endnote>
  <w:endnote w:type="continuationNotice" w:id="1">
    <w:p w14:paraId="74266D88" w14:textId="77777777" w:rsidR="00C13249" w:rsidRDefault="00C13249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F0B17" w14:textId="77777777" w:rsidR="00C13249" w:rsidRDefault="00C13249" w:rsidP="00534988">
      <w:r>
        <w:separator/>
      </w:r>
    </w:p>
  </w:footnote>
  <w:footnote w:type="continuationSeparator" w:id="0">
    <w:p w14:paraId="46A4B847" w14:textId="77777777" w:rsidR="00C13249" w:rsidRDefault="00C13249" w:rsidP="00534988">
      <w:r>
        <w:continuationSeparator/>
      </w:r>
    </w:p>
  </w:footnote>
  <w:footnote w:type="continuationNotice" w:id="1">
    <w:p w14:paraId="496DE4C6" w14:textId="77777777" w:rsidR="00C13249" w:rsidRDefault="00C13249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63365" w14:textId="39B1D104" w:rsidR="00FF2795" w:rsidRDefault="00FF2795">
    <w:pPr>
      <w:pStyle w:val="Header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6C4C28">
      <w:rPr>
        <w:noProof/>
      </w:rPr>
      <w:t>05.01.2021</w:t>
    </w:r>
    <w:r w:rsidR="00534988">
      <w:fldChar w:fldCharType="end"/>
    </w:r>
  </w:p>
  <w:p w14:paraId="765E8D58" w14:textId="77777777" w:rsidR="00061317" w:rsidRDefault="00061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A307C"/>
    <w:multiLevelType w:val="multilevel"/>
    <w:tmpl w:val="6DD6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3409A"/>
    <w:multiLevelType w:val="multilevel"/>
    <w:tmpl w:val="282E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C316E"/>
    <w:multiLevelType w:val="multilevel"/>
    <w:tmpl w:val="FC06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455C3"/>
    <w:multiLevelType w:val="multilevel"/>
    <w:tmpl w:val="D08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43760"/>
    <w:multiLevelType w:val="multilevel"/>
    <w:tmpl w:val="29CE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F3C06"/>
    <w:multiLevelType w:val="multilevel"/>
    <w:tmpl w:val="05EA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70D46"/>
    <w:multiLevelType w:val="multilevel"/>
    <w:tmpl w:val="C4B8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C010B"/>
    <w:multiLevelType w:val="multilevel"/>
    <w:tmpl w:val="4D0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97F6A"/>
    <w:multiLevelType w:val="multilevel"/>
    <w:tmpl w:val="B34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C35E1"/>
    <w:multiLevelType w:val="multilevel"/>
    <w:tmpl w:val="605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5568E"/>
    <w:multiLevelType w:val="multilevel"/>
    <w:tmpl w:val="A90C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9D495A"/>
    <w:multiLevelType w:val="multilevel"/>
    <w:tmpl w:val="821A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B3DE6"/>
    <w:multiLevelType w:val="multilevel"/>
    <w:tmpl w:val="C73E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F6175"/>
    <w:multiLevelType w:val="multilevel"/>
    <w:tmpl w:val="045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B3A63"/>
    <w:multiLevelType w:val="multilevel"/>
    <w:tmpl w:val="47D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B4CA6"/>
    <w:multiLevelType w:val="multilevel"/>
    <w:tmpl w:val="9ED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16ACF"/>
    <w:multiLevelType w:val="multilevel"/>
    <w:tmpl w:val="BFD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D77DD"/>
    <w:multiLevelType w:val="multilevel"/>
    <w:tmpl w:val="3EC2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80A36"/>
    <w:multiLevelType w:val="multilevel"/>
    <w:tmpl w:val="FA30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067E9"/>
    <w:multiLevelType w:val="multilevel"/>
    <w:tmpl w:val="33F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814BBF"/>
    <w:multiLevelType w:val="multilevel"/>
    <w:tmpl w:val="460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4405E"/>
    <w:multiLevelType w:val="multilevel"/>
    <w:tmpl w:val="0936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4E2D36"/>
    <w:multiLevelType w:val="multilevel"/>
    <w:tmpl w:val="625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BE63BD"/>
    <w:multiLevelType w:val="multilevel"/>
    <w:tmpl w:val="1D6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21"/>
  </w:num>
  <w:num w:numId="4">
    <w:abstractNumId w:val="23"/>
  </w:num>
  <w:num w:numId="5">
    <w:abstractNumId w:val="11"/>
  </w:num>
  <w:num w:numId="6">
    <w:abstractNumId w:val="15"/>
  </w:num>
  <w:num w:numId="7">
    <w:abstractNumId w:val="9"/>
  </w:num>
  <w:num w:numId="8">
    <w:abstractNumId w:val="7"/>
  </w:num>
  <w:num w:numId="9">
    <w:abstractNumId w:val="3"/>
  </w:num>
  <w:num w:numId="10">
    <w:abstractNumId w:val="17"/>
  </w:num>
  <w:num w:numId="11">
    <w:abstractNumId w:val="4"/>
  </w:num>
  <w:num w:numId="12">
    <w:abstractNumId w:val="19"/>
  </w:num>
  <w:num w:numId="13">
    <w:abstractNumId w:val="16"/>
  </w:num>
  <w:num w:numId="14">
    <w:abstractNumId w:val="18"/>
  </w:num>
  <w:num w:numId="15">
    <w:abstractNumId w:val="22"/>
  </w:num>
  <w:num w:numId="16">
    <w:abstractNumId w:val="28"/>
  </w:num>
  <w:num w:numId="17">
    <w:abstractNumId w:val="2"/>
  </w:num>
  <w:num w:numId="18">
    <w:abstractNumId w:val="10"/>
  </w:num>
  <w:num w:numId="19">
    <w:abstractNumId w:val="5"/>
  </w:num>
  <w:num w:numId="20">
    <w:abstractNumId w:val="8"/>
  </w:num>
  <w:num w:numId="21">
    <w:abstractNumId w:val="26"/>
  </w:num>
  <w:num w:numId="22">
    <w:abstractNumId w:val="12"/>
  </w:num>
  <w:num w:numId="23">
    <w:abstractNumId w:val="27"/>
  </w:num>
  <w:num w:numId="24">
    <w:abstractNumId w:val="24"/>
  </w:num>
  <w:num w:numId="25">
    <w:abstractNumId w:val="14"/>
  </w:num>
  <w:num w:numId="26">
    <w:abstractNumId w:val="20"/>
  </w:num>
  <w:num w:numId="27">
    <w:abstractNumId w:val="6"/>
  </w:num>
  <w:num w:numId="28">
    <w:abstractNumId w:val="0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9"/>
    <w:rsid w:val="00003258"/>
    <w:rsid w:val="000050BE"/>
    <w:rsid w:val="00005B1D"/>
    <w:rsid w:val="00005C98"/>
    <w:rsid w:val="0000630A"/>
    <w:rsid w:val="000079E4"/>
    <w:rsid w:val="00011652"/>
    <w:rsid w:val="00012673"/>
    <w:rsid w:val="00012C32"/>
    <w:rsid w:val="00022EC5"/>
    <w:rsid w:val="00024787"/>
    <w:rsid w:val="0002674E"/>
    <w:rsid w:val="000303BA"/>
    <w:rsid w:val="00034E5A"/>
    <w:rsid w:val="000371D8"/>
    <w:rsid w:val="00037FDF"/>
    <w:rsid w:val="00041C8E"/>
    <w:rsid w:val="00041DBA"/>
    <w:rsid w:val="00043BE9"/>
    <w:rsid w:val="000508D3"/>
    <w:rsid w:val="0005288F"/>
    <w:rsid w:val="000559DF"/>
    <w:rsid w:val="00057B56"/>
    <w:rsid w:val="00057DB5"/>
    <w:rsid w:val="00061317"/>
    <w:rsid w:val="000708D1"/>
    <w:rsid w:val="00074585"/>
    <w:rsid w:val="0007563A"/>
    <w:rsid w:val="000823BB"/>
    <w:rsid w:val="0008442A"/>
    <w:rsid w:val="00086083"/>
    <w:rsid w:val="000876BC"/>
    <w:rsid w:val="0008788B"/>
    <w:rsid w:val="000905F9"/>
    <w:rsid w:val="00091C13"/>
    <w:rsid w:val="00093A94"/>
    <w:rsid w:val="0009503C"/>
    <w:rsid w:val="00095093"/>
    <w:rsid w:val="00096E94"/>
    <w:rsid w:val="0009750E"/>
    <w:rsid w:val="000A322E"/>
    <w:rsid w:val="000A5C5D"/>
    <w:rsid w:val="000A76E7"/>
    <w:rsid w:val="000A7F7F"/>
    <w:rsid w:val="000B178B"/>
    <w:rsid w:val="000B3ABF"/>
    <w:rsid w:val="000B5DE4"/>
    <w:rsid w:val="000B645E"/>
    <w:rsid w:val="000C2B6C"/>
    <w:rsid w:val="000C3BF8"/>
    <w:rsid w:val="000D0A5B"/>
    <w:rsid w:val="000D1C90"/>
    <w:rsid w:val="000D3A24"/>
    <w:rsid w:val="000D5DA1"/>
    <w:rsid w:val="000D5E04"/>
    <w:rsid w:val="000E3A4C"/>
    <w:rsid w:val="000E4035"/>
    <w:rsid w:val="000E5A45"/>
    <w:rsid w:val="000F550C"/>
    <w:rsid w:val="000F6AE7"/>
    <w:rsid w:val="000F6EB0"/>
    <w:rsid w:val="000F7DAC"/>
    <w:rsid w:val="00102C4A"/>
    <w:rsid w:val="001041E2"/>
    <w:rsid w:val="00104C94"/>
    <w:rsid w:val="00112ECC"/>
    <w:rsid w:val="001140B5"/>
    <w:rsid w:val="001179C9"/>
    <w:rsid w:val="001206A1"/>
    <w:rsid w:val="00120A87"/>
    <w:rsid w:val="0012186B"/>
    <w:rsid w:val="00121A19"/>
    <w:rsid w:val="0012485B"/>
    <w:rsid w:val="00124951"/>
    <w:rsid w:val="00130B0E"/>
    <w:rsid w:val="001343C4"/>
    <w:rsid w:val="00137C48"/>
    <w:rsid w:val="0014169C"/>
    <w:rsid w:val="00150667"/>
    <w:rsid w:val="00152251"/>
    <w:rsid w:val="00152817"/>
    <w:rsid w:val="00152A5B"/>
    <w:rsid w:val="0015300B"/>
    <w:rsid w:val="001550CE"/>
    <w:rsid w:val="00160ACC"/>
    <w:rsid w:val="00164A76"/>
    <w:rsid w:val="00171AB2"/>
    <w:rsid w:val="00172097"/>
    <w:rsid w:val="00173FE5"/>
    <w:rsid w:val="00174B2E"/>
    <w:rsid w:val="001777E4"/>
    <w:rsid w:val="00180C54"/>
    <w:rsid w:val="0018110D"/>
    <w:rsid w:val="001811D5"/>
    <w:rsid w:val="001826D3"/>
    <w:rsid w:val="00182B10"/>
    <w:rsid w:val="0018381C"/>
    <w:rsid w:val="001840A0"/>
    <w:rsid w:val="001876CB"/>
    <w:rsid w:val="00192422"/>
    <w:rsid w:val="00194A16"/>
    <w:rsid w:val="001968AA"/>
    <w:rsid w:val="001A2BFA"/>
    <w:rsid w:val="001A3326"/>
    <w:rsid w:val="001A55AA"/>
    <w:rsid w:val="001B044E"/>
    <w:rsid w:val="001B123D"/>
    <w:rsid w:val="001B3A6A"/>
    <w:rsid w:val="001B66BF"/>
    <w:rsid w:val="001B6CF6"/>
    <w:rsid w:val="001C065D"/>
    <w:rsid w:val="001C29D6"/>
    <w:rsid w:val="001C2DC0"/>
    <w:rsid w:val="001C3D48"/>
    <w:rsid w:val="001C7976"/>
    <w:rsid w:val="001D1443"/>
    <w:rsid w:val="001D46B0"/>
    <w:rsid w:val="001E1477"/>
    <w:rsid w:val="001E14CF"/>
    <w:rsid w:val="001E4A9F"/>
    <w:rsid w:val="001E7970"/>
    <w:rsid w:val="002014A6"/>
    <w:rsid w:val="00203FB3"/>
    <w:rsid w:val="0020704E"/>
    <w:rsid w:val="002120F6"/>
    <w:rsid w:val="00212CCE"/>
    <w:rsid w:val="00221D90"/>
    <w:rsid w:val="00223F41"/>
    <w:rsid w:val="002262AA"/>
    <w:rsid w:val="002308DB"/>
    <w:rsid w:val="00230B9F"/>
    <w:rsid w:val="002324EB"/>
    <w:rsid w:val="00233913"/>
    <w:rsid w:val="0023660A"/>
    <w:rsid w:val="00243945"/>
    <w:rsid w:val="00243B06"/>
    <w:rsid w:val="00243E9F"/>
    <w:rsid w:val="002468A2"/>
    <w:rsid w:val="00246D01"/>
    <w:rsid w:val="002476CF"/>
    <w:rsid w:val="00255B23"/>
    <w:rsid w:val="0026093C"/>
    <w:rsid w:val="0026438B"/>
    <w:rsid w:val="00266FA5"/>
    <w:rsid w:val="00267428"/>
    <w:rsid w:val="00273201"/>
    <w:rsid w:val="00277593"/>
    <w:rsid w:val="002817B5"/>
    <w:rsid w:val="0028304F"/>
    <w:rsid w:val="00293E38"/>
    <w:rsid w:val="002A0177"/>
    <w:rsid w:val="002A0DD5"/>
    <w:rsid w:val="002A36B3"/>
    <w:rsid w:val="002A4093"/>
    <w:rsid w:val="002A4F72"/>
    <w:rsid w:val="002A6808"/>
    <w:rsid w:val="002B0C15"/>
    <w:rsid w:val="002B785A"/>
    <w:rsid w:val="002B7FE3"/>
    <w:rsid w:val="002C05FE"/>
    <w:rsid w:val="002C10C5"/>
    <w:rsid w:val="002C231A"/>
    <w:rsid w:val="002C2C19"/>
    <w:rsid w:val="002C3BCB"/>
    <w:rsid w:val="002C6D94"/>
    <w:rsid w:val="002D119D"/>
    <w:rsid w:val="002D2986"/>
    <w:rsid w:val="002D4C19"/>
    <w:rsid w:val="002D6192"/>
    <w:rsid w:val="002E0488"/>
    <w:rsid w:val="002E4931"/>
    <w:rsid w:val="002E4944"/>
    <w:rsid w:val="002E4B83"/>
    <w:rsid w:val="002E52A1"/>
    <w:rsid w:val="002E54EC"/>
    <w:rsid w:val="002E5594"/>
    <w:rsid w:val="002E5C5B"/>
    <w:rsid w:val="002E5D7F"/>
    <w:rsid w:val="002E6C0C"/>
    <w:rsid w:val="002F0CB0"/>
    <w:rsid w:val="002F4584"/>
    <w:rsid w:val="002F5805"/>
    <w:rsid w:val="002F7DFF"/>
    <w:rsid w:val="0030358E"/>
    <w:rsid w:val="00307A39"/>
    <w:rsid w:val="00312C52"/>
    <w:rsid w:val="00313591"/>
    <w:rsid w:val="003136CE"/>
    <w:rsid w:val="00315783"/>
    <w:rsid w:val="003162D4"/>
    <w:rsid w:val="003171A0"/>
    <w:rsid w:val="003179CB"/>
    <w:rsid w:val="003258E4"/>
    <w:rsid w:val="003304E2"/>
    <w:rsid w:val="00330F18"/>
    <w:rsid w:val="00331044"/>
    <w:rsid w:val="00331DE2"/>
    <w:rsid w:val="00332E30"/>
    <w:rsid w:val="003404DC"/>
    <w:rsid w:val="00340854"/>
    <w:rsid w:val="00341ADA"/>
    <w:rsid w:val="0034269A"/>
    <w:rsid w:val="0034286F"/>
    <w:rsid w:val="00342DB9"/>
    <w:rsid w:val="003445A8"/>
    <w:rsid w:val="00344B16"/>
    <w:rsid w:val="00345E66"/>
    <w:rsid w:val="00346D80"/>
    <w:rsid w:val="003478D5"/>
    <w:rsid w:val="003479B3"/>
    <w:rsid w:val="00350158"/>
    <w:rsid w:val="0035067D"/>
    <w:rsid w:val="00352058"/>
    <w:rsid w:val="003521DB"/>
    <w:rsid w:val="00352C83"/>
    <w:rsid w:val="00354165"/>
    <w:rsid w:val="003555D8"/>
    <w:rsid w:val="00357DC9"/>
    <w:rsid w:val="00360E47"/>
    <w:rsid w:val="00360F7C"/>
    <w:rsid w:val="00361C19"/>
    <w:rsid w:val="00363649"/>
    <w:rsid w:val="003645A0"/>
    <w:rsid w:val="00366524"/>
    <w:rsid w:val="00366AE1"/>
    <w:rsid w:val="00371B6B"/>
    <w:rsid w:val="0037249F"/>
    <w:rsid w:val="003726C1"/>
    <w:rsid w:val="00375FDF"/>
    <w:rsid w:val="00377014"/>
    <w:rsid w:val="003770CF"/>
    <w:rsid w:val="00382DBE"/>
    <w:rsid w:val="00383130"/>
    <w:rsid w:val="00391B6C"/>
    <w:rsid w:val="0039278D"/>
    <w:rsid w:val="00396EC6"/>
    <w:rsid w:val="003A1553"/>
    <w:rsid w:val="003A2298"/>
    <w:rsid w:val="003A32F6"/>
    <w:rsid w:val="003A575B"/>
    <w:rsid w:val="003A5E54"/>
    <w:rsid w:val="003A6427"/>
    <w:rsid w:val="003A6877"/>
    <w:rsid w:val="003A7CB5"/>
    <w:rsid w:val="003B3175"/>
    <w:rsid w:val="003B6BE1"/>
    <w:rsid w:val="003C61E6"/>
    <w:rsid w:val="003C65EF"/>
    <w:rsid w:val="003D0053"/>
    <w:rsid w:val="003D1442"/>
    <w:rsid w:val="003D2B89"/>
    <w:rsid w:val="003D45C4"/>
    <w:rsid w:val="003D4B38"/>
    <w:rsid w:val="003D5E1D"/>
    <w:rsid w:val="003E0124"/>
    <w:rsid w:val="003E11EB"/>
    <w:rsid w:val="003E13CB"/>
    <w:rsid w:val="003E2A72"/>
    <w:rsid w:val="003E3649"/>
    <w:rsid w:val="003E5811"/>
    <w:rsid w:val="003F2751"/>
    <w:rsid w:val="003F2F88"/>
    <w:rsid w:val="003F6643"/>
    <w:rsid w:val="004052E1"/>
    <w:rsid w:val="00405DF5"/>
    <w:rsid w:val="00413346"/>
    <w:rsid w:val="004155C9"/>
    <w:rsid w:val="00416854"/>
    <w:rsid w:val="00416E7D"/>
    <w:rsid w:val="004177C3"/>
    <w:rsid w:val="004230A0"/>
    <w:rsid w:val="00426671"/>
    <w:rsid w:val="00433454"/>
    <w:rsid w:val="00435B25"/>
    <w:rsid w:val="0043672E"/>
    <w:rsid w:val="00440ECC"/>
    <w:rsid w:val="00450C42"/>
    <w:rsid w:val="0045454C"/>
    <w:rsid w:val="00456DD5"/>
    <w:rsid w:val="004610EA"/>
    <w:rsid w:val="00461FAB"/>
    <w:rsid w:val="00462660"/>
    <w:rsid w:val="00464C54"/>
    <w:rsid w:val="00465095"/>
    <w:rsid w:val="00467970"/>
    <w:rsid w:val="0047518B"/>
    <w:rsid w:val="00482219"/>
    <w:rsid w:val="004831BB"/>
    <w:rsid w:val="004862BB"/>
    <w:rsid w:val="00486834"/>
    <w:rsid w:val="00487A87"/>
    <w:rsid w:val="00490D66"/>
    <w:rsid w:val="00492719"/>
    <w:rsid w:val="004961EF"/>
    <w:rsid w:val="004966EE"/>
    <w:rsid w:val="00497633"/>
    <w:rsid w:val="004A1790"/>
    <w:rsid w:val="004A2618"/>
    <w:rsid w:val="004A44C9"/>
    <w:rsid w:val="004A7C56"/>
    <w:rsid w:val="004B29B0"/>
    <w:rsid w:val="004B2CB9"/>
    <w:rsid w:val="004B4CCF"/>
    <w:rsid w:val="004B6201"/>
    <w:rsid w:val="004B62AF"/>
    <w:rsid w:val="004B7FE2"/>
    <w:rsid w:val="004C1366"/>
    <w:rsid w:val="004C2E0F"/>
    <w:rsid w:val="004C64A3"/>
    <w:rsid w:val="004D2D7F"/>
    <w:rsid w:val="004D63CC"/>
    <w:rsid w:val="004E0D5D"/>
    <w:rsid w:val="004E3ECB"/>
    <w:rsid w:val="004E4B9C"/>
    <w:rsid w:val="004E6271"/>
    <w:rsid w:val="004F14D3"/>
    <w:rsid w:val="004F15CA"/>
    <w:rsid w:val="00500416"/>
    <w:rsid w:val="00500746"/>
    <w:rsid w:val="005023ED"/>
    <w:rsid w:val="00503631"/>
    <w:rsid w:val="0050506C"/>
    <w:rsid w:val="005114D7"/>
    <w:rsid w:val="005132C9"/>
    <w:rsid w:val="0051633B"/>
    <w:rsid w:val="005164E8"/>
    <w:rsid w:val="00517020"/>
    <w:rsid w:val="0052377E"/>
    <w:rsid w:val="00523BE5"/>
    <w:rsid w:val="005242EF"/>
    <w:rsid w:val="00526383"/>
    <w:rsid w:val="005268D3"/>
    <w:rsid w:val="00526D23"/>
    <w:rsid w:val="00530F1B"/>
    <w:rsid w:val="0053492D"/>
    <w:rsid w:val="00534988"/>
    <w:rsid w:val="00536A4F"/>
    <w:rsid w:val="00536EB8"/>
    <w:rsid w:val="00537FE2"/>
    <w:rsid w:val="00542017"/>
    <w:rsid w:val="00542972"/>
    <w:rsid w:val="005460A9"/>
    <w:rsid w:val="005472C1"/>
    <w:rsid w:val="005548A5"/>
    <w:rsid w:val="00554B94"/>
    <w:rsid w:val="005572FB"/>
    <w:rsid w:val="00557D04"/>
    <w:rsid w:val="00557DED"/>
    <w:rsid w:val="00563A14"/>
    <w:rsid w:val="00567D9D"/>
    <w:rsid w:val="00571586"/>
    <w:rsid w:val="0057209C"/>
    <w:rsid w:val="00573210"/>
    <w:rsid w:val="00575BB6"/>
    <w:rsid w:val="005763C9"/>
    <w:rsid w:val="0058188F"/>
    <w:rsid w:val="005818FD"/>
    <w:rsid w:val="0058275C"/>
    <w:rsid w:val="005858C5"/>
    <w:rsid w:val="005872E7"/>
    <w:rsid w:val="00587414"/>
    <w:rsid w:val="005913AC"/>
    <w:rsid w:val="00593E10"/>
    <w:rsid w:val="005A1295"/>
    <w:rsid w:val="005A1D7F"/>
    <w:rsid w:val="005A313C"/>
    <w:rsid w:val="005A79BC"/>
    <w:rsid w:val="005B2A1A"/>
    <w:rsid w:val="005B468A"/>
    <w:rsid w:val="005B6011"/>
    <w:rsid w:val="005B73B7"/>
    <w:rsid w:val="005C08E5"/>
    <w:rsid w:val="005C3CE3"/>
    <w:rsid w:val="005C4486"/>
    <w:rsid w:val="005D1B69"/>
    <w:rsid w:val="005D3C5E"/>
    <w:rsid w:val="005D3DAC"/>
    <w:rsid w:val="005D4EAD"/>
    <w:rsid w:val="005D5302"/>
    <w:rsid w:val="005D6F7C"/>
    <w:rsid w:val="005E1DA5"/>
    <w:rsid w:val="005E3DAC"/>
    <w:rsid w:val="005E4BEF"/>
    <w:rsid w:val="005F0278"/>
    <w:rsid w:val="005F3750"/>
    <w:rsid w:val="005F5A60"/>
    <w:rsid w:val="00601132"/>
    <w:rsid w:val="006020C7"/>
    <w:rsid w:val="006070E2"/>
    <w:rsid w:val="00615F8C"/>
    <w:rsid w:val="00622D9A"/>
    <w:rsid w:val="00623462"/>
    <w:rsid w:val="00623A75"/>
    <w:rsid w:val="00625F00"/>
    <w:rsid w:val="0062774F"/>
    <w:rsid w:val="006314E4"/>
    <w:rsid w:val="00633068"/>
    <w:rsid w:val="00635A6E"/>
    <w:rsid w:val="00635D9D"/>
    <w:rsid w:val="00637003"/>
    <w:rsid w:val="006425A5"/>
    <w:rsid w:val="00643E06"/>
    <w:rsid w:val="00644F91"/>
    <w:rsid w:val="00645A1A"/>
    <w:rsid w:val="0064762B"/>
    <w:rsid w:val="00650001"/>
    <w:rsid w:val="006512B8"/>
    <w:rsid w:val="006527ED"/>
    <w:rsid w:val="00653491"/>
    <w:rsid w:val="006543CA"/>
    <w:rsid w:val="00656D96"/>
    <w:rsid w:val="006603D2"/>
    <w:rsid w:val="00663C5E"/>
    <w:rsid w:val="006640D1"/>
    <w:rsid w:val="00665764"/>
    <w:rsid w:val="00672313"/>
    <w:rsid w:val="00673F10"/>
    <w:rsid w:val="006758BF"/>
    <w:rsid w:val="0067629F"/>
    <w:rsid w:val="00676338"/>
    <w:rsid w:val="0067675B"/>
    <w:rsid w:val="00680755"/>
    <w:rsid w:val="006844BE"/>
    <w:rsid w:val="00684B1D"/>
    <w:rsid w:val="006855BF"/>
    <w:rsid w:val="00687843"/>
    <w:rsid w:val="00690E87"/>
    <w:rsid w:val="00692A5E"/>
    <w:rsid w:val="00695287"/>
    <w:rsid w:val="006A04E2"/>
    <w:rsid w:val="006A71BC"/>
    <w:rsid w:val="006B13F6"/>
    <w:rsid w:val="006B1E4D"/>
    <w:rsid w:val="006B36C1"/>
    <w:rsid w:val="006B36C3"/>
    <w:rsid w:val="006B36CF"/>
    <w:rsid w:val="006B3776"/>
    <w:rsid w:val="006B40CA"/>
    <w:rsid w:val="006B4C79"/>
    <w:rsid w:val="006B5556"/>
    <w:rsid w:val="006B58CE"/>
    <w:rsid w:val="006C1D73"/>
    <w:rsid w:val="006C3CFA"/>
    <w:rsid w:val="006C4C28"/>
    <w:rsid w:val="006D0F50"/>
    <w:rsid w:val="006D3810"/>
    <w:rsid w:val="006D40E7"/>
    <w:rsid w:val="006D44EB"/>
    <w:rsid w:val="006D5332"/>
    <w:rsid w:val="006D5694"/>
    <w:rsid w:val="006D5ACC"/>
    <w:rsid w:val="006D7880"/>
    <w:rsid w:val="006E26AB"/>
    <w:rsid w:val="006E3DDC"/>
    <w:rsid w:val="006E4E3D"/>
    <w:rsid w:val="006F22BB"/>
    <w:rsid w:val="006F37AF"/>
    <w:rsid w:val="006F7E28"/>
    <w:rsid w:val="007004DE"/>
    <w:rsid w:val="00704059"/>
    <w:rsid w:val="0070692C"/>
    <w:rsid w:val="00710A07"/>
    <w:rsid w:val="00710E77"/>
    <w:rsid w:val="00715FAC"/>
    <w:rsid w:val="007229FA"/>
    <w:rsid w:val="00724699"/>
    <w:rsid w:val="00736FFC"/>
    <w:rsid w:val="00740A33"/>
    <w:rsid w:val="00740E11"/>
    <w:rsid w:val="00741842"/>
    <w:rsid w:val="00741886"/>
    <w:rsid w:val="00742FC3"/>
    <w:rsid w:val="00744348"/>
    <w:rsid w:val="00746E3B"/>
    <w:rsid w:val="00750C96"/>
    <w:rsid w:val="00756F25"/>
    <w:rsid w:val="00757CB9"/>
    <w:rsid w:val="0076226F"/>
    <w:rsid w:val="00764F29"/>
    <w:rsid w:val="0076593D"/>
    <w:rsid w:val="0077395B"/>
    <w:rsid w:val="007774F6"/>
    <w:rsid w:val="0078224B"/>
    <w:rsid w:val="00790A0C"/>
    <w:rsid w:val="00795BC8"/>
    <w:rsid w:val="00796557"/>
    <w:rsid w:val="00796C36"/>
    <w:rsid w:val="00797A93"/>
    <w:rsid w:val="007A3C43"/>
    <w:rsid w:val="007A4206"/>
    <w:rsid w:val="007A441C"/>
    <w:rsid w:val="007A7268"/>
    <w:rsid w:val="007A7F98"/>
    <w:rsid w:val="007B2C82"/>
    <w:rsid w:val="007B4B79"/>
    <w:rsid w:val="007B5382"/>
    <w:rsid w:val="007B7F4F"/>
    <w:rsid w:val="007C1F8E"/>
    <w:rsid w:val="007C5857"/>
    <w:rsid w:val="007C6352"/>
    <w:rsid w:val="007D1B45"/>
    <w:rsid w:val="007D3D6C"/>
    <w:rsid w:val="007D3FC0"/>
    <w:rsid w:val="007E1E68"/>
    <w:rsid w:val="007E4084"/>
    <w:rsid w:val="007F2111"/>
    <w:rsid w:val="007F5437"/>
    <w:rsid w:val="00800198"/>
    <w:rsid w:val="00801FEE"/>
    <w:rsid w:val="008039B8"/>
    <w:rsid w:val="00803E2B"/>
    <w:rsid w:val="00803E40"/>
    <w:rsid w:val="00805750"/>
    <w:rsid w:val="0080739E"/>
    <w:rsid w:val="008124B1"/>
    <w:rsid w:val="00813C0C"/>
    <w:rsid w:val="00813C12"/>
    <w:rsid w:val="008155F5"/>
    <w:rsid w:val="008214AA"/>
    <w:rsid w:val="00821649"/>
    <w:rsid w:val="00822F4D"/>
    <w:rsid w:val="00824CC3"/>
    <w:rsid w:val="008303FC"/>
    <w:rsid w:val="00832D70"/>
    <w:rsid w:val="008333E2"/>
    <w:rsid w:val="00833538"/>
    <w:rsid w:val="00835C77"/>
    <w:rsid w:val="00842C0F"/>
    <w:rsid w:val="00843396"/>
    <w:rsid w:val="00843FF0"/>
    <w:rsid w:val="008443C9"/>
    <w:rsid w:val="0085129D"/>
    <w:rsid w:val="00854212"/>
    <w:rsid w:val="0085508E"/>
    <w:rsid w:val="008601B9"/>
    <w:rsid w:val="0086032B"/>
    <w:rsid w:val="00861C2D"/>
    <w:rsid w:val="008734E3"/>
    <w:rsid w:val="00877332"/>
    <w:rsid w:val="00880C5C"/>
    <w:rsid w:val="0088292C"/>
    <w:rsid w:val="00884591"/>
    <w:rsid w:val="00884E4E"/>
    <w:rsid w:val="00885767"/>
    <w:rsid w:val="00887C96"/>
    <w:rsid w:val="00887F59"/>
    <w:rsid w:val="00891052"/>
    <w:rsid w:val="008923DE"/>
    <w:rsid w:val="00894592"/>
    <w:rsid w:val="00894BC6"/>
    <w:rsid w:val="0089656E"/>
    <w:rsid w:val="008A12E0"/>
    <w:rsid w:val="008A45BC"/>
    <w:rsid w:val="008B06C5"/>
    <w:rsid w:val="008B0C0B"/>
    <w:rsid w:val="008B0FC0"/>
    <w:rsid w:val="008B1C8A"/>
    <w:rsid w:val="008B5104"/>
    <w:rsid w:val="008B74D2"/>
    <w:rsid w:val="008C0024"/>
    <w:rsid w:val="008C195E"/>
    <w:rsid w:val="008C27EC"/>
    <w:rsid w:val="008C3F22"/>
    <w:rsid w:val="008C7425"/>
    <w:rsid w:val="008C789E"/>
    <w:rsid w:val="008D1BD4"/>
    <w:rsid w:val="008D23CA"/>
    <w:rsid w:val="008D2984"/>
    <w:rsid w:val="008D2EFC"/>
    <w:rsid w:val="008D312B"/>
    <w:rsid w:val="008D4247"/>
    <w:rsid w:val="008D7216"/>
    <w:rsid w:val="008E0E03"/>
    <w:rsid w:val="008E227D"/>
    <w:rsid w:val="008E2827"/>
    <w:rsid w:val="008E39B9"/>
    <w:rsid w:val="008E7012"/>
    <w:rsid w:val="008F0501"/>
    <w:rsid w:val="008F2056"/>
    <w:rsid w:val="008F6FA3"/>
    <w:rsid w:val="00900D8A"/>
    <w:rsid w:val="00903298"/>
    <w:rsid w:val="00917455"/>
    <w:rsid w:val="00924BA6"/>
    <w:rsid w:val="00927D3B"/>
    <w:rsid w:val="00930504"/>
    <w:rsid w:val="009324D7"/>
    <w:rsid w:val="00934196"/>
    <w:rsid w:val="0093480F"/>
    <w:rsid w:val="00940724"/>
    <w:rsid w:val="00940DA8"/>
    <w:rsid w:val="009439CC"/>
    <w:rsid w:val="00944A8C"/>
    <w:rsid w:val="009461CE"/>
    <w:rsid w:val="00947BA9"/>
    <w:rsid w:val="00950FBA"/>
    <w:rsid w:val="009513F7"/>
    <w:rsid w:val="00952DCC"/>
    <w:rsid w:val="009530F4"/>
    <w:rsid w:val="009574EB"/>
    <w:rsid w:val="00957D6D"/>
    <w:rsid w:val="00964957"/>
    <w:rsid w:val="009677B2"/>
    <w:rsid w:val="00976659"/>
    <w:rsid w:val="009828F7"/>
    <w:rsid w:val="009851E4"/>
    <w:rsid w:val="009907E3"/>
    <w:rsid w:val="0099290E"/>
    <w:rsid w:val="00992CBB"/>
    <w:rsid w:val="00993BA7"/>
    <w:rsid w:val="009945D4"/>
    <w:rsid w:val="00995CE5"/>
    <w:rsid w:val="009A39CC"/>
    <w:rsid w:val="009A6C50"/>
    <w:rsid w:val="009B6A5F"/>
    <w:rsid w:val="009C1437"/>
    <w:rsid w:val="009C68B4"/>
    <w:rsid w:val="009D0DDD"/>
    <w:rsid w:val="009D144F"/>
    <w:rsid w:val="009D2C2C"/>
    <w:rsid w:val="009D40FB"/>
    <w:rsid w:val="009D6B27"/>
    <w:rsid w:val="009D7FBD"/>
    <w:rsid w:val="009E2167"/>
    <w:rsid w:val="009E4D48"/>
    <w:rsid w:val="009E69F4"/>
    <w:rsid w:val="009E6ABE"/>
    <w:rsid w:val="009F4006"/>
    <w:rsid w:val="00A009BC"/>
    <w:rsid w:val="00A01164"/>
    <w:rsid w:val="00A01543"/>
    <w:rsid w:val="00A03281"/>
    <w:rsid w:val="00A04AA5"/>
    <w:rsid w:val="00A06C01"/>
    <w:rsid w:val="00A20562"/>
    <w:rsid w:val="00A216BA"/>
    <w:rsid w:val="00A21ECD"/>
    <w:rsid w:val="00A254C4"/>
    <w:rsid w:val="00A26315"/>
    <w:rsid w:val="00A30230"/>
    <w:rsid w:val="00A31ABF"/>
    <w:rsid w:val="00A35D7E"/>
    <w:rsid w:val="00A401AA"/>
    <w:rsid w:val="00A43765"/>
    <w:rsid w:val="00A519B4"/>
    <w:rsid w:val="00A5303B"/>
    <w:rsid w:val="00A5596D"/>
    <w:rsid w:val="00A606E4"/>
    <w:rsid w:val="00A618EF"/>
    <w:rsid w:val="00A6314F"/>
    <w:rsid w:val="00A6465B"/>
    <w:rsid w:val="00A67100"/>
    <w:rsid w:val="00A674AA"/>
    <w:rsid w:val="00A67A14"/>
    <w:rsid w:val="00A70724"/>
    <w:rsid w:val="00A74611"/>
    <w:rsid w:val="00A7702D"/>
    <w:rsid w:val="00A83C29"/>
    <w:rsid w:val="00A83C5F"/>
    <w:rsid w:val="00A85FA2"/>
    <w:rsid w:val="00A86BB3"/>
    <w:rsid w:val="00A93F5D"/>
    <w:rsid w:val="00A9464A"/>
    <w:rsid w:val="00A94C1F"/>
    <w:rsid w:val="00AA177A"/>
    <w:rsid w:val="00AA71FB"/>
    <w:rsid w:val="00AB4586"/>
    <w:rsid w:val="00AC058A"/>
    <w:rsid w:val="00AC1E72"/>
    <w:rsid w:val="00AD2EB6"/>
    <w:rsid w:val="00AD44A8"/>
    <w:rsid w:val="00AD474B"/>
    <w:rsid w:val="00AD4E9C"/>
    <w:rsid w:val="00AE1AD9"/>
    <w:rsid w:val="00AE4EA2"/>
    <w:rsid w:val="00B00EEF"/>
    <w:rsid w:val="00B02FA8"/>
    <w:rsid w:val="00B10433"/>
    <w:rsid w:val="00B13A30"/>
    <w:rsid w:val="00B14AF6"/>
    <w:rsid w:val="00B152E6"/>
    <w:rsid w:val="00B16EED"/>
    <w:rsid w:val="00B177C7"/>
    <w:rsid w:val="00B17E5C"/>
    <w:rsid w:val="00B20ABB"/>
    <w:rsid w:val="00B24870"/>
    <w:rsid w:val="00B25416"/>
    <w:rsid w:val="00B25EA7"/>
    <w:rsid w:val="00B27D3E"/>
    <w:rsid w:val="00B40DC4"/>
    <w:rsid w:val="00B420B8"/>
    <w:rsid w:val="00B421DD"/>
    <w:rsid w:val="00B435C2"/>
    <w:rsid w:val="00B47962"/>
    <w:rsid w:val="00B52CB0"/>
    <w:rsid w:val="00B534CC"/>
    <w:rsid w:val="00B544A5"/>
    <w:rsid w:val="00B57ABC"/>
    <w:rsid w:val="00B57AD0"/>
    <w:rsid w:val="00B61E05"/>
    <w:rsid w:val="00B63573"/>
    <w:rsid w:val="00B64C24"/>
    <w:rsid w:val="00B76C4A"/>
    <w:rsid w:val="00B81055"/>
    <w:rsid w:val="00B839A1"/>
    <w:rsid w:val="00B9314B"/>
    <w:rsid w:val="00B95737"/>
    <w:rsid w:val="00BA0006"/>
    <w:rsid w:val="00BA3367"/>
    <w:rsid w:val="00BA52D9"/>
    <w:rsid w:val="00BB4F69"/>
    <w:rsid w:val="00BB70BD"/>
    <w:rsid w:val="00BB779D"/>
    <w:rsid w:val="00BC5F9B"/>
    <w:rsid w:val="00BD0EAB"/>
    <w:rsid w:val="00BD5A06"/>
    <w:rsid w:val="00BD5BCC"/>
    <w:rsid w:val="00BD6BC1"/>
    <w:rsid w:val="00BE3CD1"/>
    <w:rsid w:val="00BE4469"/>
    <w:rsid w:val="00BF0113"/>
    <w:rsid w:val="00BF07D9"/>
    <w:rsid w:val="00BF2B89"/>
    <w:rsid w:val="00BF2D21"/>
    <w:rsid w:val="00BF36C5"/>
    <w:rsid w:val="00BF49EB"/>
    <w:rsid w:val="00BF704C"/>
    <w:rsid w:val="00C00253"/>
    <w:rsid w:val="00C02532"/>
    <w:rsid w:val="00C02916"/>
    <w:rsid w:val="00C032D6"/>
    <w:rsid w:val="00C114E9"/>
    <w:rsid w:val="00C1199D"/>
    <w:rsid w:val="00C13249"/>
    <w:rsid w:val="00C16253"/>
    <w:rsid w:val="00C24A6F"/>
    <w:rsid w:val="00C277C4"/>
    <w:rsid w:val="00C27976"/>
    <w:rsid w:val="00C30893"/>
    <w:rsid w:val="00C31D7E"/>
    <w:rsid w:val="00C3395D"/>
    <w:rsid w:val="00C33B9E"/>
    <w:rsid w:val="00C3559D"/>
    <w:rsid w:val="00C3721E"/>
    <w:rsid w:val="00C50167"/>
    <w:rsid w:val="00C51660"/>
    <w:rsid w:val="00C518BB"/>
    <w:rsid w:val="00C5415B"/>
    <w:rsid w:val="00C555A3"/>
    <w:rsid w:val="00C742C8"/>
    <w:rsid w:val="00C75604"/>
    <w:rsid w:val="00C75C79"/>
    <w:rsid w:val="00C76C78"/>
    <w:rsid w:val="00C77168"/>
    <w:rsid w:val="00C777B6"/>
    <w:rsid w:val="00C811ED"/>
    <w:rsid w:val="00C86F57"/>
    <w:rsid w:val="00C90789"/>
    <w:rsid w:val="00C90A70"/>
    <w:rsid w:val="00CA01DE"/>
    <w:rsid w:val="00CA0D6D"/>
    <w:rsid w:val="00CA1BEB"/>
    <w:rsid w:val="00CA46A6"/>
    <w:rsid w:val="00CA7679"/>
    <w:rsid w:val="00CB2522"/>
    <w:rsid w:val="00CB3038"/>
    <w:rsid w:val="00CB357D"/>
    <w:rsid w:val="00CB3EC5"/>
    <w:rsid w:val="00CB49B8"/>
    <w:rsid w:val="00CB4A70"/>
    <w:rsid w:val="00CB7CD1"/>
    <w:rsid w:val="00CC0C42"/>
    <w:rsid w:val="00CC3885"/>
    <w:rsid w:val="00CC45B2"/>
    <w:rsid w:val="00CD133F"/>
    <w:rsid w:val="00CD3E52"/>
    <w:rsid w:val="00CD6ADC"/>
    <w:rsid w:val="00CE2210"/>
    <w:rsid w:val="00CE34E7"/>
    <w:rsid w:val="00CE5093"/>
    <w:rsid w:val="00CE7B8F"/>
    <w:rsid w:val="00CF143B"/>
    <w:rsid w:val="00CF308F"/>
    <w:rsid w:val="00CF46AE"/>
    <w:rsid w:val="00CF528D"/>
    <w:rsid w:val="00CF5EC1"/>
    <w:rsid w:val="00D06414"/>
    <w:rsid w:val="00D0798A"/>
    <w:rsid w:val="00D079F7"/>
    <w:rsid w:val="00D07B4B"/>
    <w:rsid w:val="00D105C6"/>
    <w:rsid w:val="00D12DF1"/>
    <w:rsid w:val="00D1380D"/>
    <w:rsid w:val="00D156C9"/>
    <w:rsid w:val="00D17481"/>
    <w:rsid w:val="00D17929"/>
    <w:rsid w:val="00D217DD"/>
    <w:rsid w:val="00D21902"/>
    <w:rsid w:val="00D26946"/>
    <w:rsid w:val="00D26A81"/>
    <w:rsid w:val="00D27C8D"/>
    <w:rsid w:val="00D304BB"/>
    <w:rsid w:val="00D33B31"/>
    <w:rsid w:val="00D34550"/>
    <w:rsid w:val="00D375F1"/>
    <w:rsid w:val="00D6354A"/>
    <w:rsid w:val="00D66FC3"/>
    <w:rsid w:val="00D71FAD"/>
    <w:rsid w:val="00D72547"/>
    <w:rsid w:val="00D7421F"/>
    <w:rsid w:val="00D745BF"/>
    <w:rsid w:val="00D75A4F"/>
    <w:rsid w:val="00D773AB"/>
    <w:rsid w:val="00D83C17"/>
    <w:rsid w:val="00D84A80"/>
    <w:rsid w:val="00D857D5"/>
    <w:rsid w:val="00D8609C"/>
    <w:rsid w:val="00D87964"/>
    <w:rsid w:val="00D90CD9"/>
    <w:rsid w:val="00D92BBE"/>
    <w:rsid w:val="00D92ED0"/>
    <w:rsid w:val="00D95301"/>
    <w:rsid w:val="00DA000E"/>
    <w:rsid w:val="00DA0F7B"/>
    <w:rsid w:val="00DA75B4"/>
    <w:rsid w:val="00DB3950"/>
    <w:rsid w:val="00DB3A08"/>
    <w:rsid w:val="00DB5002"/>
    <w:rsid w:val="00DB6963"/>
    <w:rsid w:val="00DC4D6A"/>
    <w:rsid w:val="00DD00DA"/>
    <w:rsid w:val="00DD3BEF"/>
    <w:rsid w:val="00DE3627"/>
    <w:rsid w:val="00DE77DB"/>
    <w:rsid w:val="00DF0590"/>
    <w:rsid w:val="00DF0713"/>
    <w:rsid w:val="00DF3811"/>
    <w:rsid w:val="00DF5B08"/>
    <w:rsid w:val="00E02BA5"/>
    <w:rsid w:val="00E0342D"/>
    <w:rsid w:val="00E03D9A"/>
    <w:rsid w:val="00E06BE4"/>
    <w:rsid w:val="00E12756"/>
    <w:rsid w:val="00E16569"/>
    <w:rsid w:val="00E23CE7"/>
    <w:rsid w:val="00E23D13"/>
    <w:rsid w:val="00E23DAB"/>
    <w:rsid w:val="00E27B29"/>
    <w:rsid w:val="00E30B3D"/>
    <w:rsid w:val="00E34DD7"/>
    <w:rsid w:val="00E37B00"/>
    <w:rsid w:val="00E40640"/>
    <w:rsid w:val="00E42F83"/>
    <w:rsid w:val="00E450A7"/>
    <w:rsid w:val="00E53C37"/>
    <w:rsid w:val="00E61771"/>
    <w:rsid w:val="00E63800"/>
    <w:rsid w:val="00E64349"/>
    <w:rsid w:val="00E70D5C"/>
    <w:rsid w:val="00E72911"/>
    <w:rsid w:val="00E7491C"/>
    <w:rsid w:val="00E77700"/>
    <w:rsid w:val="00E843E5"/>
    <w:rsid w:val="00E849CF"/>
    <w:rsid w:val="00E84B5C"/>
    <w:rsid w:val="00E84FAF"/>
    <w:rsid w:val="00E866B6"/>
    <w:rsid w:val="00E9276F"/>
    <w:rsid w:val="00E92C3B"/>
    <w:rsid w:val="00E945AF"/>
    <w:rsid w:val="00E96759"/>
    <w:rsid w:val="00E96EEF"/>
    <w:rsid w:val="00E9720F"/>
    <w:rsid w:val="00E97331"/>
    <w:rsid w:val="00EA1FB9"/>
    <w:rsid w:val="00EA3810"/>
    <w:rsid w:val="00EA6078"/>
    <w:rsid w:val="00EA7365"/>
    <w:rsid w:val="00EB01A5"/>
    <w:rsid w:val="00EB13A5"/>
    <w:rsid w:val="00EB228F"/>
    <w:rsid w:val="00EB3149"/>
    <w:rsid w:val="00EB3362"/>
    <w:rsid w:val="00EB3C46"/>
    <w:rsid w:val="00EC0641"/>
    <w:rsid w:val="00EC0B88"/>
    <w:rsid w:val="00EC3AA7"/>
    <w:rsid w:val="00EC45A7"/>
    <w:rsid w:val="00EC6A07"/>
    <w:rsid w:val="00ED3668"/>
    <w:rsid w:val="00ED3FEF"/>
    <w:rsid w:val="00ED5018"/>
    <w:rsid w:val="00EE0409"/>
    <w:rsid w:val="00EE1F26"/>
    <w:rsid w:val="00EE24AC"/>
    <w:rsid w:val="00EE6FBE"/>
    <w:rsid w:val="00EE70F1"/>
    <w:rsid w:val="00EF0F57"/>
    <w:rsid w:val="00EF2FEA"/>
    <w:rsid w:val="00EF3DBF"/>
    <w:rsid w:val="00F04DB5"/>
    <w:rsid w:val="00F066BC"/>
    <w:rsid w:val="00F06C0A"/>
    <w:rsid w:val="00F12649"/>
    <w:rsid w:val="00F14157"/>
    <w:rsid w:val="00F251D0"/>
    <w:rsid w:val="00F34F3B"/>
    <w:rsid w:val="00F3698D"/>
    <w:rsid w:val="00F4489D"/>
    <w:rsid w:val="00F53002"/>
    <w:rsid w:val="00F5429E"/>
    <w:rsid w:val="00F56652"/>
    <w:rsid w:val="00F6138C"/>
    <w:rsid w:val="00F6472A"/>
    <w:rsid w:val="00F66ED7"/>
    <w:rsid w:val="00F70C7E"/>
    <w:rsid w:val="00F70CC5"/>
    <w:rsid w:val="00F8569F"/>
    <w:rsid w:val="00F86E89"/>
    <w:rsid w:val="00F90BF3"/>
    <w:rsid w:val="00F91CBB"/>
    <w:rsid w:val="00F92020"/>
    <w:rsid w:val="00F928FB"/>
    <w:rsid w:val="00F9320A"/>
    <w:rsid w:val="00F94492"/>
    <w:rsid w:val="00FA100F"/>
    <w:rsid w:val="00FA2873"/>
    <w:rsid w:val="00FA540D"/>
    <w:rsid w:val="00FA6ECE"/>
    <w:rsid w:val="00FB497D"/>
    <w:rsid w:val="00FB5722"/>
    <w:rsid w:val="00FB5BEA"/>
    <w:rsid w:val="00FB75EB"/>
    <w:rsid w:val="00FB772F"/>
    <w:rsid w:val="00FC31F4"/>
    <w:rsid w:val="00FC3C68"/>
    <w:rsid w:val="00FC5D9A"/>
    <w:rsid w:val="00FC720C"/>
    <w:rsid w:val="00FD000E"/>
    <w:rsid w:val="00FD3F22"/>
    <w:rsid w:val="00FD47D6"/>
    <w:rsid w:val="00FD5833"/>
    <w:rsid w:val="00FD7355"/>
    <w:rsid w:val="00FE0386"/>
    <w:rsid w:val="00FE11CF"/>
    <w:rsid w:val="00FE5005"/>
    <w:rsid w:val="00FE51FE"/>
    <w:rsid w:val="00FF034F"/>
    <w:rsid w:val="00FF25A0"/>
    <w:rsid w:val="00FF2641"/>
    <w:rsid w:val="00FF2795"/>
    <w:rsid w:val="00FF3A93"/>
    <w:rsid w:val="00FF505A"/>
    <w:rsid w:val="00FF694A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A85E"/>
  <w15:chartTrackingRefBased/>
  <w15:docId w15:val="{96F4B172-9155-4D12-AEE5-B180B16C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FF0"/>
    <w:pPr>
      <w:keepNext/>
      <w:outlineLvl w:val="0"/>
    </w:pPr>
    <w:rPr>
      <w:b/>
      <w:bCs/>
    </w:rPr>
  </w:style>
  <w:style w:type="paragraph" w:styleId="Heading2">
    <w:name w:val="heading 2"/>
    <w:aliases w:val="Überschrift 2 (Physik Bericht)"/>
    <w:basedOn w:val="Normal"/>
    <w:next w:val="Normal"/>
    <w:link w:val="Heading2Char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-PE-Bericht">
    <w:name w:val="Standard - PE-Bericht"/>
    <w:basedOn w:val="Normal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DefaultParagraphFont"/>
    <w:link w:val="Standard-PE-Bericht"/>
    <w:rsid w:val="00573210"/>
    <w:rPr>
      <w:sz w:val="32"/>
    </w:rPr>
  </w:style>
  <w:style w:type="character" w:customStyle="1" w:styleId="Heading2Char">
    <w:name w:val="Heading 2 Char"/>
    <w:aliases w:val="Überschrift 2 (Physik Bericht) Char"/>
    <w:basedOn w:val="DefaultParagraphFont"/>
    <w:link w:val="Heading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3770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Paragraph">
    <w:name w:val="List Paragraph"/>
    <w:basedOn w:val="Normal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Normal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DefaultParagraphFont"/>
    <w:rsid w:val="000D5E04"/>
  </w:style>
  <w:style w:type="character" w:customStyle="1" w:styleId="keyword">
    <w:name w:val="keyword"/>
    <w:basedOn w:val="DefaultParagraphFont"/>
    <w:rsid w:val="000D5E04"/>
  </w:style>
  <w:style w:type="character" w:customStyle="1" w:styleId="comment">
    <w:name w:val="comment"/>
    <w:basedOn w:val="DefaultParagraphFont"/>
    <w:rsid w:val="000D5E04"/>
  </w:style>
  <w:style w:type="table" w:styleId="TableGrid">
    <w:name w:val="Table Grid"/>
    <w:basedOn w:val="TableNormal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3FF0"/>
    <w:pPr>
      <w:shd w:val="clear" w:color="auto" w:fill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3FF0"/>
    <w:rPr>
      <w:rFonts w:ascii="Arial" w:eastAsia="Times New Roman" w:hAnsi="Arial" w:cs="Arial"/>
      <w:b/>
      <w:bCs/>
      <w:sz w:val="24"/>
      <w:szCs w:val="24"/>
      <w:shd w:val="clear" w:color="auto" w:fill="FFFFFF"/>
      <w:lang w:eastAsia="de-DE"/>
    </w:rPr>
  </w:style>
  <w:style w:type="character" w:styleId="Strong">
    <w:name w:val="Strong"/>
    <w:basedOn w:val="DefaultParagraphFont"/>
    <w:uiPriority w:val="22"/>
    <w:qFormat/>
    <w:rsid w:val="00ED3FEF"/>
    <w:rPr>
      <w:b/>
      <w:bCs/>
    </w:rPr>
  </w:style>
  <w:style w:type="character" w:customStyle="1" w:styleId="string">
    <w:name w:val="string"/>
    <w:basedOn w:val="DefaultParagraphFont"/>
    <w:rsid w:val="00EB228F"/>
  </w:style>
  <w:style w:type="paragraph" w:styleId="Revision">
    <w:name w:val="Revision"/>
    <w:hidden/>
    <w:uiPriority w:val="99"/>
    <w:semiHidden/>
    <w:rsid w:val="00DF0713"/>
    <w:pPr>
      <w:spacing w:after="0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71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13"/>
    <w:rPr>
      <w:rFonts w:ascii="Segoe UI" w:eastAsia="Times New Roman" w:hAnsi="Segoe UI" w:cs="Segoe UI"/>
      <w:sz w:val="18"/>
      <w:szCs w:val="18"/>
      <w:shd w:val="clear" w:color="auto" w:fill="FFFFFF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Aufgabe 3.1.dotx</Template>
  <TotalTime>0</TotalTime>
  <Pages>1</Pages>
  <Words>2995</Words>
  <Characters>17078</Characters>
  <Application>Microsoft Office Word</Application>
  <DocSecurity>4</DocSecurity>
  <Lines>142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Jonas D</cp:lastModifiedBy>
  <cp:revision>259</cp:revision>
  <cp:lastPrinted>2021-01-05T19:27:00Z</cp:lastPrinted>
  <dcterms:created xsi:type="dcterms:W3CDTF">2020-12-07T19:37:00Z</dcterms:created>
  <dcterms:modified xsi:type="dcterms:W3CDTF">2021-01-05T19:27:00Z</dcterms:modified>
</cp:coreProperties>
</file>